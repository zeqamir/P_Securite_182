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FCD6" w14:textId="48AF9F38" w:rsidR="00122D5B" w:rsidRPr="00CD2CE3" w:rsidRDefault="00122D5B" w:rsidP="00D858BD">
      <w:pPr>
        <w:pStyle w:val="Titre"/>
        <w:spacing w:line="276" w:lineRule="auto"/>
      </w:pPr>
      <w:bookmarkStart w:id="0" w:name="_Hlk129898344"/>
      <w:bookmarkEnd w:id="0"/>
      <w:r w:rsidRPr="00CD2CE3">
        <w:t xml:space="preserve">Projet </w:t>
      </w:r>
      <w:r w:rsidR="00802B1B">
        <w:t>Sécurité 182</w:t>
      </w:r>
    </w:p>
    <w:p w14:paraId="6FCF92C7" w14:textId="77777777" w:rsidR="00122D5B" w:rsidRPr="00CD2CE3" w:rsidRDefault="00122D5B" w:rsidP="00D858BD">
      <w:pPr>
        <w:spacing w:line="276" w:lineRule="auto"/>
        <w:jc w:val="center"/>
      </w:pPr>
    </w:p>
    <w:p w14:paraId="093ED1DC" w14:textId="77777777" w:rsidR="00122D5B" w:rsidRPr="00CD2CE3" w:rsidRDefault="00122D5B" w:rsidP="00D858BD">
      <w:pPr>
        <w:spacing w:line="276" w:lineRule="auto"/>
        <w:jc w:val="center"/>
      </w:pPr>
    </w:p>
    <w:p w14:paraId="4A05983F" w14:textId="77777777"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29EF8AD7" wp14:editId="049B70E4">
            <wp:extent cx="3271838" cy="21812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76122" cy="2184081"/>
                    </a:xfrm>
                    <a:prstGeom prst="rect">
                      <a:avLst/>
                    </a:prstGeom>
                    <a:noFill/>
                    <a:ln>
                      <a:noFill/>
                    </a:ln>
                  </pic:spPr>
                </pic:pic>
              </a:graphicData>
            </a:graphic>
          </wp:inline>
        </w:drawing>
      </w:r>
    </w:p>
    <w:p w14:paraId="53AE92FC" w14:textId="77777777" w:rsidR="00122D5B" w:rsidRPr="00CD2CE3" w:rsidRDefault="00122D5B" w:rsidP="00D858BD">
      <w:pPr>
        <w:spacing w:line="276" w:lineRule="auto"/>
        <w:jc w:val="center"/>
      </w:pPr>
    </w:p>
    <w:p w14:paraId="6B49AF2D" w14:textId="77777777" w:rsidR="00122D5B" w:rsidRPr="00CD2CE3" w:rsidRDefault="00187CB9" w:rsidP="00D858BD">
      <w:pPr>
        <w:spacing w:before="2000" w:line="276" w:lineRule="auto"/>
        <w:jc w:val="center"/>
        <w:rPr>
          <w:rStyle w:val="lev"/>
          <w:sz w:val="28"/>
          <w:szCs w:val="28"/>
        </w:rPr>
      </w:pPr>
      <w:r>
        <w:rPr>
          <w:rStyle w:val="lev"/>
          <w:sz w:val="28"/>
          <w:szCs w:val="28"/>
        </w:rPr>
        <w:t>Rapport de p</w:t>
      </w:r>
      <w:r w:rsidR="00122D5B" w:rsidRPr="00CD2CE3">
        <w:rPr>
          <w:rStyle w:val="lev"/>
          <w:sz w:val="28"/>
          <w:szCs w:val="28"/>
        </w:rPr>
        <w:t>rojet</w:t>
      </w:r>
    </w:p>
    <w:p w14:paraId="04D24531" w14:textId="78FBBD46" w:rsidR="00122D5B" w:rsidRPr="00CD2CE3" w:rsidRDefault="00122D5B" w:rsidP="00D858BD">
      <w:pPr>
        <w:spacing w:before="2000" w:line="276" w:lineRule="auto"/>
        <w:jc w:val="center"/>
      </w:pPr>
      <w:r w:rsidRPr="00CD2CE3">
        <w:t>Zeqiri Amir – CI</w:t>
      </w:r>
      <w:r w:rsidR="00A328A8" w:rsidRPr="00CD2CE3">
        <w:t>N</w:t>
      </w:r>
      <w:r w:rsidR="00802B1B">
        <w:t>3</w:t>
      </w:r>
      <w:r w:rsidR="00A328A8" w:rsidRPr="00CD2CE3">
        <w:t>B</w:t>
      </w:r>
    </w:p>
    <w:p w14:paraId="11B51563" w14:textId="16076EF7" w:rsidR="00122D5B" w:rsidRPr="00CD2CE3" w:rsidRDefault="00122D5B" w:rsidP="00D858BD">
      <w:pPr>
        <w:spacing w:line="276" w:lineRule="auto"/>
        <w:jc w:val="center"/>
      </w:pPr>
      <w:r w:rsidRPr="00CD2CE3">
        <w:t xml:space="preserve">ETML, </w:t>
      </w:r>
      <w:r w:rsidR="00AD4E56">
        <w:t>Vennes</w:t>
      </w:r>
      <w:r w:rsidRPr="00CD2CE3">
        <w:t xml:space="preserve"> – </w:t>
      </w:r>
      <w:r w:rsidR="00AD4E56">
        <w:t>A</w:t>
      </w:r>
      <w:r w:rsidR="00802B1B">
        <w:t>13</w:t>
      </w:r>
    </w:p>
    <w:p w14:paraId="6B022D5C" w14:textId="1ECD9911" w:rsidR="00122D5B" w:rsidRPr="00CD2CE3" w:rsidRDefault="00802B1B" w:rsidP="00D858BD">
      <w:pPr>
        <w:spacing w:line="276" w:lineRule="auto"/>
        <w:jc w:val="center"/>
      </w:pPr>
      <w:r>
        <w:t>32</w:t>
      </w:r>
      <w:r w:rsidR="00122D5B" w:rsidRPr="00CD2CE3">
        <w:t xml:space="preserve"> Périodes</w:t>
      </w:r>
    </w:p>
    <w:p w14:paraId="4D931DAE" w14:textId="28496EAA" w:rsidR="00122D5B" w:rsidRPr="00CD2CE3" w:rsidRDefault="00122D5B" w:rsidP="00D858BD">
      <w:pPr>
        <w:spacing w:line="276" w:lineRule="auto"/>
        <w:jc w:val="center"/>
      </w:pPr>
      <w:r w:rsidRPr="00CD2CE3">
        <w:t xml:space="preserve">Maître : M. </w:t>
      </w:r>
      <w:proofErr w:type="spellStart"/>
      <w:r w:rsidR="00AD4E56">
        <w:t>Bourahla</w:t>
      </w:r>
      <w:proofErr w:type="spellEnd"/>
    </w:p>
    <w:p w14:paraId="1FE66E69"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255762AC" w14:textId="5E9B15BD" w:rsidR="00D1157E" w:rsidRDefault="00122D5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208996845" w:history="1">
        <w:r w:rsidR="00D1157E" w:rsidRPr="00FA1D74">
          <w:rPr>
            <w:rStyle w:val="Lienhypertexte"/>
            <w:noProof/>
          </w:rPr>
          <w:t>1</w:t>
        </w:r>
        <w:r w:rsidR="00D1157E">
          <w:rPr>
            <w:rFonts w:eastAsiaTheme="minorEastAsia" w:cstheme="minorBidi"/>
            <w:b w:val="0"/>
            <w:bCs w:val="0"/>
            <w:caps w:val="0"/>
            <w:noProof/>
            <w:kern w:val="2"/>
            <w:sz w:val="24"/>
            <w:szCs w:val="24"/>
            <w14:ligatures w14:val="standardContextual"/>
          </w:rPr>
          <w:tab/>
        </w:r>
        <w:r w:rsidR="00D1157E" w:rsidRPr="00FA1D74">
          <w:rPr>
            <w:rStyle w:val="Lienhypertexte"/>
            <w:noProof/>
          </w:rPr>
          <w:t>Introduction</w:t>
        </w:r>
        <w:r w:rsidR="00D1157E">
          <w:rPr>
            <w:noProof/>
            <w:webHidden/>
          </w:rPr>
          <w:tab/>
        </w:r>
        <w:r w:rsidR="00D1157E">
          <w:rPr>
            <w:noProof/>
            <w:webHidden/>
          </w:rPr>
          <w:fldChar w:fldCharType="begin"/>
        </w:r>
        <w:r w:rsidR="00D1157E">
          <w:rPr>
            <w:noProof/>
            <w:webHidden/>
          </w:rPr>
          <w:instrText xml:space="preserve"> PAGEREF _Toc208996845 \h </w:instrText>
        </w:r>
        <w:r w:rsidR="00D1157E">
          <w:rPr>
            <w:noProof/>
            <w:webHidden/>
          </w:rPr>
        </w:r>
        <w:r w:rsidR="00D1157E">
          <w:rPr>
            <w:noProof/>
            <w:webHidden/>
          </w:rPr>
          <w:fldChar w:fldCharType="separate"/>
        </w:r>
        <w:r w:rsidR="00D1157E">
          <w:rPr>
            <w:noProof/>
            <w:webHidden/>
          </w:rPr>
          <w:t>3</w:t>
        </w:r>
        <w:r w:rsidR="00D1157E">
          <w:rPr>
            <w:noProof/>
            <w:webHidden/>
          </w:rPr>
          <w:fldChar w:fldCharType="end"/>
        </w:r>
      </w:hyperlink>
    </w:p>
    <w:p w14:paraId="24711802" w14:textId="0B4B265A" w:rsidR="00D1157E" w:rsidRDefault="00D1157E">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08996846" w:history="1">
        <w:r w:rsidRPr="00FA1D74">
          <w:rPr>
            <w:rStyle w:val="Lienhypertexte"/>
            <w:noProof/>
          </w:rPr>
          <w:t>1.1</w:t>
        </w:r>
        <w:r>
          <w:rPr>
            <w:rFonts w:eastAsiaTheme="minorEastAsia" w:cstheme="minorBidi"/>
            <w:smallCaps w:val="0"/>
            <w:noProof/>
            <w:kern w:val="2"/>
            <w:sz w:val="24"/>
            <w:szCs w:val="24"/>
            <w14:ligatures w14:val="standardContextual"/>
          </w:rPr>
          <w:tab/>
        </w:r>
        <w:r w:rsidRPr="00FA1D74">
          <w:rPr>
            <w:rStyle w:val="Lienhypertexte"/>
            <w:noProof/>
          </w:rPr>
          <w:t>Schéma</w:t>
        </w:r>
        <w:r>
          <w:rPr>
            <w:noProof/>
            <w:webHidden/>
          </w:rPr>
          <w:tab/>
        </w:r>
        <w:r>
          <w:rPr>
            <w:noProof/>
            <w:webHidden/>
          </w:rPr>
          <w:fldChar w:fldCharType="begin"/>
        </w:r>
        <w:r>
          <w:rPr>
            <w:noProof/>
            <w:webHidden/>
          </w:rPr>
          <w:instrText xml:space="preserve"> PAGEREF _Toc208996846 \h </w:instrText>
        </w:r>
        <w:r>
          <w:rPr>
            <w:noProof/>
            <w:webHidden/>
          </w:rPr>
        </w:r>
        <w:r>
          <w:rPr>
            <w:noProof/>
            <w:webHidden/>
          </w:rPr>
          <w:fldChar w:fldCharType="separate"/>
        </w:r>
        <w:r>
          <w:rPr>
            <w:noProof/>
            <w:webHidden/>
          </w:rPr>
          <w:t>3</w:t>
        </w:r>
        <w:r>
          <w:rPr>
            <w:noProof/>
            <w:webHidden/>
          </w:rPr>
          <w:fldChar w:fldCharType="end"/>
        </w:r>
      </w:hyperlink>
    </w:p>
    <w:p w14:paraId="21B2CF0F" w14:textId="08783EA9" w:rsidR="00D1157E" w:rsidRDefault="00D1157E">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8996847" w:history="1">
        <w:r w:rsidRPr="00FA1D74">
          <w:rPr>
            <w:rStyle w:val="Lienhypertexte"/>
            <w:noProof/>
          </w:rPr>
          <w:t>2</w:t>
        </w:r>
        <w:r>
          <w:rPr>
            <w:rFonts w:eastAsiaTheme="minorEastAsia" w:cstheme="minorBidi"/>
            <w:b w:val="0"/>
            <w:bCs w:val="0"/>
            <w:caps w:val="0"/>
            <w:noProof/>
            <w:kern w:val="2"/>
            <w:sz w:val="24"/>
            <w:szCs w:val="24"/>
            <w14:ligatures w14:val="standardContextual"/>
          </w:rPr>
          <w:tab/>
        </w:r>
        <w:r w:rsidRPr="00FA1D74">
          <w:rPr>
            <w:rStyle w:val="Lienhypertexte"/>
            <w:noProof/>
          </w:rPr>
          <w:t>Présentation de WireShark</w:t>
        </w:r>
        <w:r>
          <w:rPr>
            <w:noProof/>
            <w:webHidden/>
          </w:rPr>
          <w:tab/>
        </w:r>
        <w:r>
          <w:rPr>
            <w:noProof/>
            <w:webHidden/>
          </w:rPr>
          <w:fldChar w:fldCharType="begin"/>
        </w:r>
        <w:r>
          <w:rPr>
            <w:noProof/>
            <w:webHidden/>
          </w:rPr>
          <w:instrText xml:space="preserve"> PAGEREF _Toc208996847 \h </w:instrText>
        </w:r>
        <w:r>
          <w:rPr>
            <w:noProof/>
            <w:webHidden/>
          </w:rPr>
        </w:r>
        <w:r>
          <w:rPr>
            <w:noProof/>
            <w:webHidden/>
          </w:rPr>
          <w:fldChar w:fldCharType="separate"/>
        </w:r>
        <w:r>
          <w:rPr>
            <w:noProof/>
            <w:webHidden/>
          </w:rPr>
          <w:t>4</w:t>
        </w:r>
        <w:r>
          <w:rPr>
            <w:noProof/>
            <w:webHidden/>
          </w:rPr>
          <w:fldChar w:fldCharType="end"/>
        </w:r>
      </w:hyperlink>
    </w:p>
    <w:p w14:paraId="63BE2D1E" w14:textId="4DA63AF0" w:rsidR="00D1157E" w:rsidRDefault="00D1157E">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8996848" w:history="1">
        <w:r w:rsidRPr="00FA1D74">
          <w:rPr>
            <w:rStyle w:val="Lienhypertexte"/>
            <w:noProof/>
          </w:rPr>
          <w:t>3</w:t>
        </w:r>
        <w:r>
          <w:rPr>
            <w:rFonts w:eastAsiaTheme="minorEastAsia" w:cstheme="minorBidi"/>
            <w:b w:val="0"/>
            <w:bCs w:val="0"/>
            <w:caps w:val="0"/>
            <w:noProof/>
            <w:kern w:val="2"/>
            <w:sz w:val="24"/>
            <w:szCs w:val="24"/>
            <w14:ligatures w14:val="standardContextual"/>
          </w:rPr>
          <w:tab/>
        </w:r>
        <w:r w:rsidRPr="00FA1D74">
          <w:rPr>
            <w:rStyle w:val="Lienhypertexte"/>
            <w:noProof/>
          </w:rPr>
          <w:t>Analyse et identification des trames du service DHCP</w:t>
        </w:r>
        <w:r>
          <w:rPr>
            <w:noProof/>
            <w:webHidden/>
          </w:rPr>
          <w:tab/>
        </w:r>
        <w:r>
          <w:rPr>
            <w:noProof/>
            <w:webHidden/>
          </w:rPr>
          <w:fldChar w:fldCharType="begin"/>
        </w:r>
        <w:r>
          <w:rPr>
            <w:noProof/>
            <w:webHidden/>
          </w:rPr>
          <w:instrText xml:space="preserve"> PAGEREF _Toc208996848 \h </w:instrText>
        </w:r>
        <w:r>
          <w:rPr>
            <w:noProof/>
            <w:webHidden/>
          </w:rPr>
        </w:r>
        <w:r>
          <w:rPr>
            <w:noProof/>
            <w:webHidden/>
          </w:rPr>
          <w:fldChar w:fldCharType="separate"/>
        </w:r>
        <w:r>
          <w:rPr>
            <w:noProof/>
            <w:webHidden/>
          </w:rPr>
          <w:t>4</w:t>
        </w:r>
        <w:r>
          <w:rPr>
            <w:noProof/>
            <w:webHidden/>
          </w:rPr>
          <w:fldChar w:fldCharType="end"/>
        </w:r>
      </w:hyperlink>
    </w:p>
    <w:p w14:paraId="11D5BA5B" w14:textId="32C34298" w:rsidR="00D1157E" w:rsidRDefault="00D1157E">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8996849" w:history="1">
        <w:r w:rsidRPr="00FA1D74">
          <w:rPr>
            <w:rStyle w:val="Lienhypertexte"/>
            <w:noProof/>
          </w:rPr>
          <w:t>4</w:t>
        </w:r>
        <w:r>
          <w:rPr>
            <w:rFonts w:eastAsiaTheme="minorEastAsia" w:cstheme="minorBidi"/>
            <w:b w:val="0"/>
            <w:bCs w:val="0"/>
            <w:caps w:val="0"/>
            <w:noProof/>
            <w:kern w:val="2"/>
            <w:sz w:val="24"/>
            <w:szCs w:val="24"/>
            <w14:ligatures w14:val="standardContextual"/>
          </w:rPr>
          <w:tab/>
        </w:r>
        <w:r w:rsidRPr="00FA1D74">
          <w:rPr>
            <w:rStyle w:val="Lienhypertexte"/>
            <w:noProof/>
          </w:rPr>
          <w:t>Analyse et identification des trames du service DNS</w:t>
        </w:r>
        <w:r>
          <w:rPr>
            <w:noProof/>
            <w:webHidden/>
          </w:rPr>
          <w:tab/>
        </w:r>
        <w:r>
          <w:rPr>
            <w:noProof/>
            <w:webHidden/>
          </w:rPr>
          <w:fldChar w:fldCharType="begin"/>
        </w:r>
        <w:r>
          <w:rPr>
            <w:noProof/>
            <w:webHidden/>
          </w:rPr>
          <w:instrText xml:space="preserve"> PAGEREF _Toc208996849 \h </w:instrText>
        </w:r>
        <w:r>
          <w:rPr>
            <w:noProof/>
            <w:webHidden/>
          </w:rPr>
        </w:r>
        <w:r>
          <w:rPr>
            <w:noProof/>
            <w:webHidden/>
          </w:rPr>
          <w:fldChar w:fldCharType="separate"/>
        </w:r>
        <w:r>
          <w:rPr>
            <w:noProof/>
            <w:webHidden/>
          </w:rPr>
          <w:t>4</w:t>
        </w:r>
        <w:r>
          <w:rPr>
            <w:noProof/>
            <w:webHidden/>
          </w:rPr>
          <w:fldChar w:fldCharType="end"/>
        </w:r>
      </w:hyperlink>
    </w:p>
    <w:p w14:paraId="4F5B0275" w14:textId="7F31FFAC" w:rsidR="00D1157E" w:rsidRDefault="00D1157E">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8996850" w:history="1">
        <w:r w:rsidRPr="00FA1D74">
          <w:rPr>
            <w:rStyle w:val="Lienhypertexte"/>
            <w:noProof/>
          </w:rPr>
          <w:t>5</w:t>
        </w:r>
        <w:r>
          <w:rPr>
            <w:rFonts w:eastAsiaTheme="minorEastAsia" w:cstheme="minorBidi"/>
            <w:b w:val="0"/>
            <w:bCs w:val="0"/>
            <w:caps w:val="0"/>
            <w:noProof/>
            <w:kern w:val="2"/>
            <w:sz w:val="24"/>
            <w:szCs w:val="24"/>
            <w14:ligatures w14:val="standardContextual"/>
          </w:rPr>
          <w:tab/>
        </w:r>
        <w:r w:rsidRPr="00FA1D74">
          <w:rPr>
            <w:rStyle w:val="Lienhypertexte"/>
            <w:noProof/>
          </w:rPr>
          <w:t>Analyse et identification des trames du service AD</w:t>
        </w:r>
        <w:r>
          <w:rPr>
            <w:noProof/>
            <w:webHidden/>
          </w:rPr>
          <w:tab/>
        </w:r>
        <w:r>
          <w:rPr>
            <w:noProof/>
            <w:webHidden/>
          </w:rPr>
          <w:fldChar w:fldCharType="begin"/>
        </w:r>
        <w:r>
          <w:rPr>
            <w:noProof/>
            <w:webHidden/>
          </w:rPr>
          <w:instrText xml:space="preserve"> PAGEREF _Toc208996850 \h </w:instrText>
        </w:r>
        <w:r>
          <w:rPr>
            <w:noProof/>
            <w:webHidden/>
          </w:rPr>
        </w:r>
        <w:r>
          <w:rPr>
            <w:noProof/>
            <w:webHidden/>
          </w:rPr>
          <w:fldChar w:fldCharType="separate"/>
        </w:r>
        <w:r>
          <w:rPr>
            <w:noProof/>
            <w:webHidden/>
          </w:rPr>
          <w:t>4</w:t>
        </w:r>
        <w:r>
          <w:rPr>
            <w:noProof/>
            <w:webHidden/>
          </w:rPr>
          <w:fldChar w:fldCharType="end"/>
        </w:r>
      </w:hyperlink>
    </w:p>
    <w:p w14:paraId="717A34B1" w14:textId="434A897E" w:rsidR="00D1157E" w:rsidRDefault="00D1157E">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8996851" w:history="1">
        <w:r w:rsidRPr="00FA1D74">
          <w:rPr>
            <w:rStyle w:val="Lienhypertexte"/>
            <w:noProof/>
          </w:rPr>
          <w:t>6</w:t>
        </w:r>
        <w:r>
          <w:rPr>
            <w:rFonts w:eastAsiaTheme="minorEastAsia" w:cstheme="minorBidi"/>
            <w:b w:val="0"/>
            <w:bCs w:val="0"/>
            <w:caps w:val="0"/>
            <w:noProof/>
            <w:kern w:val="2"/>
            <w:sz w:val="24"/>
            <w:szCs w:val="24"/>
            <w14:ligatures w14:val="standardContextual"/>
          </w:rPr>
          <w:tab/>
        </w:r>
        <w:r w:rsidRPr="00FA1D74">
          <w:rPr>
            <w:rStyle w:val="Lienhypertexte"/>
            <w:noProof/>
          </w:rPr>
          <w:t>Problèmes rencontrés</w:t>
        </w:r>
        <w:r>
          <w:rPr>
            <w:noProof/>
            <w:webHidden/>
          </w:rPr>
          <w:tab/>
        </w:r>
        <w:r>
          <w:rPr>
            <w:noProof/>
            <w:webHidden/>
          </w:rPr>
          <w:fldChar w:fldCharType="begin"/>
        </w:r>
        <w:r>
          <w:rPr>
            <w:noProof/>
            <w:webHidden/>
          </w:rPr>
          <w:instrText xml:space="preserve"> PAGEREF _Toc208996851 \h </w:instrText>
        </w:r>
        <w:r>
          <w:rPr>
            <w:noProof/>
            <w:webHidden/>
          </w:rPr>
        </w:r>
        <w:r>
          <w:rPr>
            <w:noProof/>
            <w:webHidden/>
          </w:rPr>
          <w:fldChar w:fldCharType="separate"/>
        </w:r>
        <w:r>
          <w:rPr>
            <w:noProof/>
            <w:webHidden/>
          </w:rPr>
          <w:t>4</w:t>
        </w:r>
        <w:r>
          <w:rPr>
            <w:noProof/>
            <w:webHidden/>
          </w:rPr>
          <w:fldChar w:fldCharType="end"/>
        </w:r>
      </w:hyperlink>
    </w:p>
    <w:p w14:paraId="7844639B" w14:textId="40512A9C" w:rsidR="00D1157E" w:rsidRDefault="00D1157E">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8996852" w:history="1">
        <w:r w:rsidRPr="00FA1D74">
          <w:rPr>
            <w:rStyle w:val="Lienhypertexte"/>
            <w:noProof/>
          </w:rPr>
          <w:t>7</w:t>
        </w:r>
        <w:r>
          <w:rPr>
            <w:rFonts w:eastAsiaTheme="minorEastAsia" w:cstheme="minorBidi"/>
            <w:b w:val="0"/>
            <w:bCs w:val="0"/>
            <w:caps w:val="0"/>
            <w:noProof/>
            <w:kern w:val="2"/>
            <w:sz w:val="24"/>
            <w:szCs w:val="24"/>
            <w14:ligatures w14:val="standardContextual"/>
          </w:rPr>
          <w:tab/>
        </w:r>
        <w:r w:rsidRPr="00FA1D74">
          <w:rPr>
            <w:rStyle w:val="Lienhypertexte"/>
            <w:noProof/>
          </w:rPr>
          <w:t>Sources &amp; Aides</w:t>
        </w:r>
        <w:r>
          <w:rPr>
            <w:noProof/>
            <w:webHidden/>
          </w:rPr>
          <w:tab/>
        </w:r>
        <w:r>
          <w:rPr>
            <w:noProof/>
            <w:webHidden/>
          </w:rPr>
          <w:fldChar w:fldCharType="begin"/>
        </w:r>
        <w:r>
          <w:rPr>
            <w:noProof/>
            <w:webHidden/>
          </w:rPr>
          <w:instrText xml:space="preserve"> PAGEREF _Toc208996852 \h </w:instrText>
        </w:r>
        <w:r>
          <w:rPr>
            <w:noProof/>
            <w:webHidden/>
          </w:rPr>
        </w:r>
        <w:r>
          <w:rPr>
            <w:noProof/>
            <w:webHidden/>
          </w:rPr>
          <w:fldChar w:fldCharType="separate"/>
        </w:r>
        <w:r>
          <w:rPr>
            <w:noProof/>
            <w:webHidden/>
          </w:rPr>
          <w:t>4</w:t>
        </w:r>
        <w:r>
          <w:rPr>
            <w:noProof/>
            <w:webHidden/>
          </w:rPr>
          <w:fldChar w:fldCharType="end"/>
        </w:r>
      </w:hyperlink>
    </w:p>
    <w:p w14:paraId="72AE3481" w14:textId="1B3C8CC5" w:rsidR="00D1157E" w:rsidRDefault="00D1157E">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8996853" w:history="1">
        <w:r w:rsidRPr="00FA1D74">
          <w:rPr>
            <w:rStyle w:val="Lienhypertexte"/>
            <w:noProof/>
          </w:rPr>
          <w:t>8</w:t>
        </w:r>
        <w:r>
          <w:rPr>
            <w:rFonts w:eastAsiaTheme="minorEastAsia" w:cstheme="minorBidi"/>
            <w:b w:val="0"/>
            <w:bCs w:val="0"/>
            <w:caps w:val="0"/>
            <w:noProof/>
            <w:kern w:val="2"/>
            <w:sz w:val="24"/>
            <w:szCs w:val="24"/>
            <w14:ligatures w14:val="standardContextual"/>
          </w:rPr>
          <w:tab/>
        </w:r>
        <w:r w:rsidRPr="00FA1D74">
          <w:rPr>
            <w:rStyle w:val="Lienhypertexte"/>
            <w:noProof/>
          </w:rPr>
          <w:t>Conclusion</w:t>
        </w:r>
        <w:r>
          <w:rPr>
            <w:noProof/>
            <w:webHidden/>
          </w:rPr>
          <w:tab/>
        </w:r>
        <w:r>
          <w:rPr>
            <w:noProof/>
            <w:webHidden/>
          </w:rPr>
          <w:fldChar w:fldCharType="begin"/>
        </w:r>
        <w:r>
          <w:rPr>
            <w:noProof/>
            <w:webHidden/>
          </w:rPr>
          <w:instrText xml:space="preserve"> PAGEREF _Toc208996853 \h </w:instrText>
        </w:r>
        <w:r>
          <w:rPr>
            <w:noProof/>
            <w:webHidden/>
          </w:rPr>
        </w:r>
        <w:r>
          <w:rPr>
            <w:noProof/>
            <w:webHidden/>
          </w:rPr>
          <w:fldChar w:fldCharType="separate"/>
        </w:r>
        <w:r>
          <w:rPr>
            <w:noProof/>
            <w:webHidden/>
          </w:rPr>
          <w:t>4</w:t>
        </w:r>
        <w:r>
          <w:rPr>
            <w:noProof/>
            <w:webHidden/>
          </w:rPr>
          <w:fldChar w:fldCharType="end"/>
        </w:r>
      </w:hyperlink>
    </w:p>
    <w:p w14:paraId="1B5D2148" w14:textId="20213B2A" w:rsidR="0025188A" w:rsidRPr="00CD2CE3" w:rsidRDefault="00122D5B" w:rsidP="00CE4664">
      <w:pPr>
        <w:spacing w:line="276" w:lineRule="auto"/>
      </w:pPr>
      <w:r w:rsidRPr="00CD2CE3">
        <w:rPr>
          <w:rFonts w:cs="Arial"/>
          <w:i/>
          <w:iCs/>
          <w:caps/>
        </w:rPr>
        <w:fldChar w:fldCharType="end"/>
      </w:r>
      <w:r w:rsidRPr="00CD2CE3">
        <w:br w:type="page"/>
      </w:r>
    </w:p>
    <w:p w14:paraId="2C87D929" w14:textId="162AB93D" w:rsidR="00C63C88" w:rsidRDefault="00AD4E56" w:rsidP="00C63C88">
      <w:pPr>
        <w:pStyle w:val="Titre1"/>
      </w:pPr>
      <w:bookmarkStart w:id="1" w:name="_Toc208996845"/>
      <w:r>
        <w:lastRenderedPageBreak/>
        <w:t>Introduction</w:t>
      </w:r>
      <w:bookmarkEnd w:id="1"/>
    </w:p>
    <w:p w14:paraId="48958B60" w14:textId="2588F641" w:rsidR="00C625C5" w:rsidRPr="00C625C5" w:rsidRDefault="00C625C5" w:rsidP="00C625C5">
      <w:pPr>
        <w:pStyle w:val="Corpsdetexte"/>
      </w:pPr>
      <w:r w:rsidRPr="00C625C5">
        <w:t>Analyse du trafic réseau avec Wireshark</w:t>
      </w:r>
    </w:p>
    <w:p w14:paraId="65A820F4" w14:textId="1E17ADC7" w:rsidR="00380385" w:rsidRDefault="00F85610" w:rsidP="00B52CFE">
      <w:pPr>
        <w:pStyle w:val="Corpsdetexte"/>
        <w:rPr>
          <w:sz w:val="23"/>
          <w:szCs w:val="23"/>
        </w:rPr>
      </w:pPr>
      <w:r w:rsidRPr="00F85610">
        <w:rPr>
          <w:sz w:val="23"/>
          <w:szCs w:val="23"/>
        </w:rPr>
        <w:t>Dans le cadre du module</w:t>
      </w:r>
      <w:r w:rsidR="00D40313">
        <w:rPr>
          <w:sz w:val="23"/>
          <w:szCs w:val="23"/>
        </w:rPr>
        <w:t xml:space="preserve"> </w:t>
      </w:r>
      <w:r w:rsidRPr="00F85610">
        <w:rPr>
          <w:sz w:val="23"/>
          <w:szCs w:val="23"/>
        </w:rPr>
        <w:t xml:space="preserve">182 à l’ETML, nous devons réaliser un projet où l’objectif est de mettre en place une petite infrastructure et d’analyser le trafic réseau avec Wireshark. </w:t>
      </w:r>
      <w:r w:rsidR="00B52CFE">
        <w:rPr>
          <w:sz w:val="23"/>
          <w:szCs w:val="23"/>
        </w:rPr>
        <w:t>Le but</w:t>
      </w:r>
      <w:r w:rsidRPr="00F85610">
        <w:rPr>
          <w:sz w:val="23"/>
          <w:szCs w:val="23"/>
        </w:rPr>
        <w:t xml:space="preserve"> est de voir comment fonctionnent </w:t>
      </w:r>
      <w:proofErr w:type="gramStart"/>
      <w:r w:rsidRPr="00F85610">
        <w:rPr>
          <w:sz w:val="23"/>
          <w:szCs w:val="23"/>
        </w:rPr>
        <w:t>certains services important</w:t>
      </w:r>
      <w:proofErr w:type="gramEnd"/>
      <w:r w:rsidRPr="00F85610">
        <w:rPr>
          <w:sz w:val="23"/>
          <w:szCs w:val="23"/>
        </w:rPr>
        <w:t xml:space="preserve"> comme DHCP, DNS et Active Directory, et de repérer les trames, protocoles et ports utilisés pendant leurs échanges.</w:t>
      </w:r>
      <w:r w:rsidR="00B52CFE">
        <w:rPr>
          <w:sz w:val="23"/>
          <w:szCs w:val="23"/>
        </w:rPr>
        <w:br/>
      </w:r>
      <w:r w:rsidR="00B52CFE">
        <w:rPr>
          <w:sz w:val="23"/>
          <w:szCs w:val="23"/>
        </w:rPr>
        <w:br/>
      </w:r>
      <w:r w:rsidRPr="00F85610">
        <w:rPr>
          <w:sz w:val="23"/>
          <w:szCs w:val="23"/>
        </w:rPr>
        <w:t>Le projet se fait dans un contexte pratique : une entreprise valaisanne de sécurité souhaite observer ce qui se passe sur le réseau quand ses services serveurs sont activés. Pour cela, nous avons installé un poste Windows 11 et un serveur Windows Server 2022, puis captur</w:t>
      </w:r>
      <w:r w:rsidR="006B2318">
        <w:rPr>
          <w:sz w:val="23"/>
          <w:szCs w:val="23"/>
        </w:rPr>
        <w:t>er</w:t>
      </w:r>
      <w:r w:rsidRPr="00F85610">
        <w:rPr>
          <w:sz w:val="23"/>
          <w:szCs w:val="23"/>
        </w:rPr>
        <w:t xml:space="preserve"> le trafic </w:t>
      </w:r>
      <w:proofErr w:type="spellStart"/>
      <w:r w:rsidR="000D6B1A">
        <w:rPr>
          <w:sz w:val="23"/>
          <w:szCs w:val="23"/>
        </w:rPr>
        <w:t>Wireshark</w:t>
      </w:r>
      <w:r w:rsidRPr="00F85610">
        <w:rPr>
          <w:sz w:val="23"/>
          <w:szCs w:val="23"/>
        </w:rPr>
        <w:t>.</w:t>
      </w:r>
      <w:proofErr w:type="spellEnd"/>
      <w:r w:rsidR="00B52CFE">
        <w:rPr>
          <w:sz w:val="23"/>
          <w:szCs w:val="23"/>
        </w:rPr>
        <w:br/>
      </w:r>
      <w:r w:rsidR="00B52CFE">
        <w:rPr>
          <w:sz w:val="23"/>
          <w:szCs w:val="23"/>
        </w:rPr>
        <w:br/>
      </w:r>
      <w:r w:rsidRPr="00F85610">
        <w:rPr>
          <w:sz w:val="23"/>
          <w:szCs w:val="23"/>
        </w:rPr>
        <w:t xml:space="preserve">Ce travail nous permet </w:t>
      </w:r>
      <w:r w:rsidR="00A36652">
        <w:rPr>
          <w:sz w:val="23"/>
          <w:szCs w:val="23"/>
        </w:rPr>
        <w:t>de mettre</w:t>
      </w:r>
      <w:r w:rsidRPr="00F85610">
        <w:rPr>
          <w:sz w:val="23"/>
          <w:szCs w:val="23"/>
        </w:rPr>
        <w:t xml:space="preserve"> en pratique ce qu’on a appris sur les protocoles et</w:t>
      </w:r>
      <w:r w:rsidR="00D1157E">
        <w:rPr>
          <w:sz w:val="23"/>
          <w:szCs w:val="23"/>
        </w:rPr>
        <w:t xml:space="preserve"> les</w:t>
      </w:r>
      <w:r w:rsidRPr="00F85610">
        <w:rPr>
          <w:sz w:val="23"/>
          <w:szCs w:val="23"/>
        </w:rPr>
        <w:t xml:space="preserve"> services réseau, mais aussi de mieux comprendre comment analyser et diagnostiquer un réseau, ce qui est une compétence utile en informatique et en sécurité.</w:t>
      </w:r>
    </w:p>
    <w:p w14:paraId="1699DC36" w14:textId="77777777" w:rsidR="00CE4664" w:rsidRPr="00F85610" w:rsidRDefault="00CE4664" w:rsidP="00B52CFE">
      <w:pPr>
        <w:pStyle w:val="Corpsdetexte"/>
        <w:rPr>
          <w:sz w:val="23"/>
          <w:szCs w:val="23"/>
        </w:rPr>
      </w:pPr>
    </w:p>
    <w:p w14:paraId="0A8A07F7" w14:textId="2554E72A" w:rsidR="00380385" w:rsidRDefault="00380385" w:rsidP="00380385">
      <w:pPr>
        <w:pStyle w:val="Titre2"/>
      </w:pPr>
      <w:bookmarkStart w:id="2" w:name="_Toc208996846"/>
      <w:r>
        <w:t>Schéma</w:t>
      </w:r>
      <w:bookmarkEnd w:id="2"/>
    </w:p>
    <w:p w14:paraId="05232A47" w14:textId="728AAF1F" w:rsidR="00D1157E" w:rsidRDefault="00380385" w:rsidP="005958CA">
      <w:pPr>
        <w:pStyle w:val="Corpsdetexte"/>
      </w:pPr>
      <w:r w:rsidRPr="002D2778">
        <w:rPr>
          <w:noProof/>
        </w:rPr>
        <w:drawing>
          <wp:inline distT="0" distB="0" distL="0" distR="0" wp14:anchorId="0778D878" wp14:editId="63A62E9E">
            <wp:extent cx="5257800" cy="4053867"/>
            <wp:effectExtent l="0" t="0" r="0" b="3810"/>
            <wp:docPr id="420939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9499"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68805" cy="4062352"/>
                    </a:xfrm>
                    <a:prstGeom prst="rect">
                      <a:avLst/>
                    </a:prstGeom>
                  </pic:spPr>
                </pic:pic>
              </a:graphicData>
            </a:graphic>
          </wp:inline>
        </w:drawing>
      </w:r>
    </w:p>
    <w:p w14:paraId="251363F7" w14:textId="5B9BABD3" w:rsidR="00380385" w:rsidRDefault="00D1157E" w:rsidP="00D1157E">
      <w:r>
        <w:br w:type="page"/>
      </w:r>
    </w:p>
    <w:p w14:paraId="3C05F5AA" w14:textId="00282959" w:rsidR="001C7DB3" w:rsidRDefault="00DA3B43" w:rsidP="001C7DB3">
      <w:pPr>
        <w:pStyle w:val="Titre1"/>
      </w:pPr>
      <w:bookmarkStart w:id="3" w:name="_Toc208996847"/>
      <w:r>
        <w:lastRenderedPageBreak/>
        <w:t>Présentation de WireShark</w:t>
      </w:r>
      <w:bookmarkEnd w:id="3"/>
    </w:p>
    <w:p w14:paraId="5CFD5B1F" w14:textId="77777777" w:rsidR="0041193C" w:rsidRPr="0041193C" w:rsidRDefault="0041193C" w:rsidP="0041193C">
      <w:pPr>
        <w:pStyle w:val="Corpsdetexte"/>
        <w:rPr>
          <w:sz w:val="23"/>
          <w:szCs w:val="23"/>
        </w:rPr>
      </w:pPr>
      <w:r w:rsidRPr="0041193C">
        <w:rPr>
          <w:sz w:val="23"/>
          <w:szCs w:val="23"/>
        </w:rPr>
        <w:t>Wireshark est un logiciel gratuit qui sert à analyser le trafic réseau. Avec lui, je peux capturer les paquets qui passent sur une carte réseau et les regarder en détail. Ça permet de voir quels protocoles sont utilisés, quelles machines discutent entre elles et quelles infos elles s’échangent.</w:t>
      </w:r>
    </w:p>
    <w:p w14:paraId="7E9DAC12" w14:textId="77777777" w:rsidR="0041193C" w:rsidRPr="0041193C" w:rsidRDefault="0041193C" w:rsidP="0041193C">
      <w:pPr>
        <w:pStyle w:val="Corpsdetexte"/>
        <w:rPr>
          <w:sz w:val="23"/>
          <w:szCs w:val="23"/>
        </w:rPr>
      </w:pPr>
    </w:p>
    <w:p w14:paraId="01DF1964" w14:textId="77777777" w:rsidR="0041193C" w:rsidRPr="0041193C" w:rsidRDefault="0041193C" w:rsidP="0041193C">
      <w:pPr>
        <w:pStyle w:val="Corpsdetexte"/>
        <w:rPr>
          <w:sz w:val="23"/>
          <w:szCs w:val="23"/>
        </w:rPr>
      </w:pPr>
      <w:r w:rsidRPr="0041193C">
        <w:rPr>
          <w:sz w:val="23"/>
          <w:szCs w:val="23"/>
        </w:rPr>
        <w:t>C’est un outil souvent utilisé par les admins réseaux et les personnes qui travaillent en sécurité, car il aide à trouver des problèmes de communication ou à vérifier que tout fonctionne comme prévu.</w:t>
      </w:r>
    </w:p>
    <w:p w14:paraId="66DDC5B3" w14:textId="77777777" w:rsidR="0041193C" w:rsidRPr="0041193C" w:rsidRDefault="0041193C" w:rsidP="0041193C">
      <w:pPr>
        <w:pStyle w:val="Corpsdetexte"/>
        <w:rPr>
          <w:sz w:val="23"/>
          <w:szCs w:val="23"/>
        </w:rPr>
      </w:pPr>
    </w:p>
    <w:p w14:paraId="561A063A" w14:textId="7C9DCFC5" w:rsidR="001C7DB3" w:rsidRDefault="0041193C" w:rsidP="0041193C">
      <w:pPr>
        <w:pStyle w:val="Corpsdetexte"/>
        <w:rPr>
          <w:sz w:val="23"/>
          <w:szCs w:val="23"/>
        </w:rPr>
      </w:pPr>
      <w:r w:rsidRPr="0041193C">
        <w:rPr>
          <w:sz w:val="23"/>
          <w:szCs w:val="23"/>
        </w:rPr>
        <w:t>Dans mon projet, j’utilise Wireshark pour voir directement les trames envoyées et reçues par les services DHCP, DNS et Active Directory. C’est donc l’outil principal qui me permet d’analyser le trafic entre mon poste Windows 11 et mon serveur Windows Server 2022.</w:t>
      </w:r>
    </w:p>
    <w:p w14:paraId="23133E5B" w14:textId="77777777" w:rsidR="0041193C" w:rsidRPr="005958CA" w:rsidRDefault="0041193C" w:rsidP="0041193C">
      <w:pPr>
        <w:pStyle w:val="Corpsdetexte"/>
      </w:pPr>
    </w:p>
    <w:p w14:paraId="39B1F251" w14:textId="3D41B57D" w:rsidR="005958CA" w:rsidRDefault="00DA3B43" w:rsidP="005958CA">
      <w:pPr>
        <w:pStyle w:val="Titre1"/>
      </w:pPr>
      <w:bookmarkStart w:id="4" w:name="_Toc208996848"/>
      <w:r>
        <w:t>Analyse et identification des trames du service DHCP</w:t>
      </w:r>
      <w:bookmarkEnd w:id="4"/>
    </w:p>
    <w:p w14:paraId="1B51AC87" w14:textId="281CE1DB" w:rsidR="00AD4E56" w:rsidRDefault="008679A7" w:rsidP="005958CA">
      <w:pPr>
        <w:pStyle w:val="Corpsdetexte"/>
      </w:pPr>
      <w:r w:rsidRPr="008679A7">
        <w:rPr>
          <w:sz w:val="23"/>
          <w:szCs w:val="23"/>
        </w:rPr>
        <w:drawing>
          <wp:inline distT="0" distB="0" distL="0" distR="0" wp14:anchorId="7711659F" wp14:editId="7C5853E4">
            <wp:extent cx="5759450" cy="3714750"/>
            <wp:effectExtent l="0" t="0" r="0" b="0"/>
            <wp:docPr id="116024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8944" name=""/>
                    <pic:cNvPicPr/>
                  </pic:nvPicPr>
                  <pic:blipFill rotWithShape="1">
                    <a:blip r:embed="rId13"/>
                    <a:srcRect b="3815"/>
                    <a:stretch/>
                  </pic:blipFill>
                  <pic:spPr bwMode="auto">
                    <a:xfrm>
                      <a:off x="0" y="0"/>
                      <a:ext cx="5759450" cy="3714750"/>
                    </a:xfrm>
                    <a:prstGeom prst="rect">
                      <a:avLst/>
                    </a:prstGeom>
                    <a:ln>
                      <a:noFill/>
                    </a:ln>
                    <a:extLst>
                      <a:ext uri="{53640926-AAD7-44D8-BBD7-CCE9431645EC}">
                        <a14:shadowObscured xmlns:a14="http://schemas.microsoft.com/office/drawing/2010/main"/>
                      </a:ext>
                    </a:extLst>
                  </pic:spPr>
                </pic:pic>
              </a:graphicData>
            </a:graphic>
          </wp:inline>
        </w:drawing>
      </w:r>
    </w:p>
    <w:p w14:paraId="62B667E5" w14:textId="77777777" w:rsidR="008679A7" w:rsidRDefault="008679A7" w:rsidP="005958CA">
      <w:pPr>
        <w:pStyle w:val="Corpsdetexte"/>
      </w:pPr>
    </w:p>
    <w:p w14:paraId="4EC94DB0" w14:textId="317C7595" w:rsidR="00DA3B43" w:rsidRDefault="00DA3B43" w:rsidP="00DA3B43">
      <w:pPr>
        <w:pStyle w:val="Titre1"/>
      </w:pPr>
      <w:bookmarkStart w:id="5" w:name="_Toc208996849"/>
      <w:r>
        <w:lastRenderedPageBreak/>
        <w:t>Analyse et identification des trames du service DNS</w:t>
      </w:r>
      <w:bookmarkEnd w:id="5"/>
    </w:p>
    <w:p w14:paraId="198818FB" w14:textId="1F60FE37" w:rsidR="00191B63" w:rsidRDefault="008679A7" w:rsidP="00191B63">
      <w:pPr>
        <w:pStyle w:val="Corpsdetexte"/>
      </w:pPr>
      <w:r w:rsidRPr="008679A7">
        <w:drawing>
          <wp:inline distT="0" distB="0" distL="0" distR="0" wp14:anchorId="67054983" wp14:editId="33716825">
            <wp:extent cx="5759450" cy="3055620"/>
            <wp:effectExtent l="0" t="0" r="0" b="0"/>
            <wp:docPr id="2997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37" name=""/>
                    <pic:cNvPicPr/>
                  </pic:nvPicPr>
                  <pic:blipFill>
                    <a:blip r:embed="rId14"/>
                    <a:stretch>
                      <a:fillRect/>
                    </a:stretch>
                  </pic:blipFill>
                  <pic:spPr>
                    <a:xfrm>
                      <a:off x="0" y="0"/>
                      <a:ext cx="5759450" cy="3055620"/>
                    </a:xfrm>
                    <a:prstGeom prst="rect">
                      <a:avLst/>
                    </a:prstGeom>
                  </pic:spPr>
                </pic:pic>
              </a:graphicData>
            </a:graphic>
          </wp:inline>
        </w:drawing>
      </w:r>
    </w:p>
    <w:p w14:paraId="013EB24A" w14:textId="77777777" w:rsidR="008679A7" w:rsidRPr="005958CA" w:rsidRDefault="008679A7" w:rsidP="00191B63">
      <w:pPr>
        <w:pStyle w:val="Corpsdetexte"/>
      </w:pPr>
    </w:p>
    <w:p w14:paraId="33AFA095" w14:textId="473F63BD" w:rsidR="00DA3B43" w:rsidRDefault="00DA3B43" w:rsidP="00DA3B43">
      <w:pPr>
        <w:pStyle w:val="Titre1"/>
      </w:pPr>
      <w:bookmarkStart w:id="6" w:name="_Toc208996850"/>
      <w:r>
        <w:t>Analyse et identification des trames du service AD</w:t>
      </w:r>
      <w:bookmarkEnd w:id="6"/>
    </w:p>
    <w:p w14:paraId="064E5A14" w14:textId="700A150E" w:rsidR="00DA3B43" w:rsidRDefault="008679A7" w:rsidP="008679A7">
      <w:pPr>
        <w:pStyle w:val="Titre2"/>
      </w:pPr>
      <w:r>
        <w:t>LDAP</w:t>
      </w:r>
    </w:p>
    <w:p w14:paraId="2572B52A" w14:textId="3A9098ED" w:rsidR="006C24F7" w:rsidRPr="006C24F7" w:rsidRDefault="006C24F7" w:rsidP="006C24F7">
      <w:pPr>
        <w:pStyle w:val="Retraitcorpsdetexte"/>
      </w:pPr>
      <w:r w:rsidRPr="006C24F7">
        <w:drawing>
          <wp:inline distT="0" distB="0" distL="0" distR="0" wp14:anchorId="58479BDB" wp14:editId="4BC41674">
            <wp:extent cx="4905375" cy="3161182"/>
            <wp:effectExtent l="0" t="0" r="0" b="1270"/>
            <wp:docPr id="2057623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3025" name=""/>
                    <pic:cNvPicPr/>
                  </pic:nvPicPr>
                  <pic:blipFill>
                    <a:blip r:embed="rId15"/>
                    <a:stretch>
                      <a:fillRect/>
                    </a:stretch>
                  </pic:blipFill>
                  <pic:spPr>
                    <a:xfrm>
                      <a:off x="0" y="0"/>
                      <a:ext cx="4911961" cy="3165426"/>
                    </a:xfrm>
                    <a:prstGeom prst="rect">
                      <a:avLst/>
                    </a:prstGeom>
                  </pic:spPr>
                </pic:pic>
              </a:graphicData>
            </a:graphic>
          </wp:inline>
        </w:drawing>
      </w:r>
    </w:p>
    <w:p w14:paraId="41062298" w14:textId="473CE3B2" w:rsidR="008679A7" w:rsidRDefault="008679A7" w:rsidP="008679A7">
      <w:pPr>
        <w:pStyle w:val="Titre2"/>
      </w:pPr>
      <w:r>
        <w:lastRenderedPageBreak/>
        <w:t>Kerberos</w:t>
      </w:r>
    </w:p>
    <w:p w14:paraId="35F8310D" w14:textId="160EE011" w:rsidR="00E56218" w:rsidRPr="00E56218" w:rsidRDefault="00E56218" w:rsidP="00E56218">
      <w:pPr>
        <w:pStyle w:val="Retraitcorpsdetexte"/>
      </w:pPr>
      <w:r w:rsidRPr="00E56218">
        <w:drawing>
          <wp:inline distT="0" distB="0" distL="0" distR="0" wp14:anchorId="53B69F5A" wp14:editId="30B39AD7">
            <wp:extent cx="4762500" cy="2601785"/>
            <wp:effectExtent l="0" t="0" r="0" b="8255"/>
            <wp:docPr id="67120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0871" name=""/>
                    <pic:cNvPicPr/>
                  </pic:nvPicPr>
                  <pic:blipFill>
                    <a:blip r:embed="rId16"/>
                    <a:stretch>
                      <a:fillRect/>
                    </a:stretch>
                  </pic:blipFill>
                  <pic:spPr>
                    <a:xfrm>
                      <a:off x="0" y="0"/>
                      <a:ext cx="4766256" cy="2603837"/>
                    </a:xfrm>
                    <a:prstGeom prst="rect">
                      <a:avLst/>
                    </a:prstGeom>
                  </pic:spPr>
                </pic:pic>
              </a:graphicData>
            </a:graphic>
          </wp:inline>
        </w:drawing>
      </w:r>
    </w:p>
    <w:p w14:paraId="16CD83A4" w14:textId="720D1DC8" w:rsidR="008679A7" w:rsidRDefault="008679A7" w:rsidP="008679A7">
      <w:pPr>
        <w:pStyle w:val="Titre2"/>
      </w:pPr>
      <w:r>
        <w:t>DNS</w:t>
      </w:r>
    </w:p>
    <w:p w14:paraId="35046CA3" w14:textId="77777777" w:rsidR="008679A7" w:rsidRPr="008679A7" w:rsidRDefault="008679A7" w:rsidP="008679A7">
      <w:pPr>
        <w:pStyle w:val="Retraitcorpsdetexte"/>
      </w:pPr>
    </w:p>
    <w:p w14:paraId="766BBADF" w14:textId="77777777" w:rsidR="005958CA" w:rsidRPr="005958CA" w:rsidRDefault="005958CA" w:rsidP="005958CA">
      <w:pPr>
        <w:pStyle w:val="Titre1"/>
      </w:pPr>
      <w:bookmarkStart w:id="7" w:name="_Toc208996851"/>
      <w:r>
        <w:t>Problèmes rencontrés</w:t>
      </w:r>
      <w:bookmarkEnd w:id="7"/>
    </w:p>
    <w:p w14:paraId="1DECF0C7" w14:textId="77777777" w:rsidR="00C63C88" w:rsidRPr="00F85610" w:rsidRDefault="005958CA" w:rsidP="00C63C88">
      <w:pPr>
        <w:pStyle w:val="Corpsdetexte"/>
        <w:rPr>
          <w:sz w:val="23"/>
          <w:szCs w:val="23"/>
        </w:rPr>
      </w:pPr>
      <w:r w:rsidRPr="00F85610">
        <w:rPr>
          <w:sz w:val="23"/>
          <w:szCs w:val="23"/>
        </w:rPr>
        <w:t>Problèmes rencontrés</w:t>
      </w:r>
    </w:p>
    <w:p w14:paraId="25DDCE32" w14:textId="77777777" w:rsidR="005958CA" w:rsidRPr="00C63C88" w:rsidRDefault="005958CA" w:rsidP="00C63C88">
      <w:pPr>
        <w:pStyle w:val="Corpsdetexte"/>
      </w:pPr>
    </w:p>
    <w:p w14:paraId="493C2E14" w14:textId="77777777" w:rsidR="008D08EE" w:rsidRPr="00CD2CE3" w:rsidRDefault="008D08EE" w:rsidP="005E35C4">
      <w:pPr>
        <w:pStyle w:val="Titre1"/>
      </w:pPr>
      <w:bookmarkStart w:id="8" w:name="_Sources_&amp;_Aides"/>
      <w:bookmarkStart w:id="9" w:name="_Toc208996852"/>
      <w:bookmarkEnd w:id="8"/>
      <w:r w:rsidRPr="00CD2CE3">
        <w:t>Sources</w:t>
      </w:r>
      <w:r w:rsidR="005C22EF" w:rsidRPr="00CD2CE3">
        <w:t xml:space="preserve"> &amp; Aides</w:t>
      </w:r>
      <w:bookmarkEnd w:id="9"/>
    </w:p>
    <w:p w14:paraId="24C08DE8" w14:textId="77777777" w:rsidR="00371B52" w:rsidRPr="00F85610" w:rsidRDefault="00000000" w:rsidP="001025DA">
      <w:pPr>
        <w:pStyle w:val="Corpsdetexte"/>
        <w:rPr>
          <w:sz w:val="23"/>
          <w:szCs w:val="23"/>
        </w:rPr>
      </w:pPr>
      <w:hyperlink r:id="rId17" w:history="1">
        <w:r w:rsidR="00C63C88" w:rsidRPr="00F85610">
          <w:rPr>
            <w:rStyle w:val="Lienhypertexte"/>
            <w:sz w:val="23"/>
            <w:szCs w:val="23"/>
          </w:rPr>
          <w:t>Lien</w:t>
        </w:r>
      </w:hyperlink>
      <w:r w:rsidR="006675FA" w:rsidRPr="00F85610">
        <w:rPr>
          <w:sz w:val="23"/>
          <w:szCs w:val="23"/>
        </w:rPr>
        <w:t xml:space="preserve"> : </w:t>
      </w:r>
      <w:r w:rsidR="00C63C88" w:rsidRPr="00F85610">
        <w:rPr>
          <w:sz w:val="23"/>
          <w:szCs w:val="23"/>
        </w:rPr>
        <w:t>Lien</w:t>
      </w:r>
    </w:p>
    <w:p w14:paraId="0A10D28E" w14:textId="77777777" w:rsidR="00231D47" w:rsidRPr="00CD2CE3" w:rsidRDefault="00231D47" w:rsidP="00D858BD">
      <w:pPr>
        <w:pStyle w:val="Corpsdetexte"/>
        <w:jc w:val="left"/>
      </w:pPr>
    </w:p>
    <w:p w14:paraId="426A39D3" w14:textId="77777777" w:rsidR="002462D2" w:rsidRPr="00CD2CE3" w:rsidRDefault="00183CB7" w:rsidP="002462D2">
      <w:pPr>
        <w:pStyle w:val="Titre1"/>
      </w:pPr>
      <w:bookmarkStart w:id="10" w:name="_Toc208996853"/>
      <w:r w:rsidRPr="00CD2CE3">
        <w:t>Conclusion</w:t>
      </w:r>
      <w:bookmarkEnd w:id="10"/>
    </w:p>
    <w:p w14:paraId="67791EE3" w14:textId="38422707" w:rsidR="004D6A13" w:rsidRPr="00F85610" w:rsidRDefault="00C63C88" w:rsidP="00D15F03">
      <w:pPr>
        <w:pStyle w:val="Corpsdetexte"/>
        <w:rPr>
          <w:sz w:val="23"/>
          <w:szCs w:val="23"/>
        </w:rPr>
      </w:pPr>
      <w:r w:rsidRPr="00F85610">
        <w:rPr>
          <w:sz w:val="23"/>
          <w:szCs w:val="23"/>
        </w:rPr>
        <w:t>Conclusion</w:t>
      </w:r>
    </w:p>
    <w:p w14:paraId="0EEEF168" w14:textId="77777777" w:rsidR="0055174D" w:rsidRPr="00CD2CE3" w:rsidRDefault="0055174D" w:rsidP="00D15F03">
      <w:pPr>
        <w:pStyle w:val="Corpsdetexte"/>
      </w:pPr>
    </w:p>
    <w:sectPr w:rsidR="0055174D" w:rsidRPr="00CD2CE3" w:rsidSect="004D6A13">
      <w:headerReference w:type="default" r:id="rId18"/>
      <w:footerReference w:type="default" r:id="rId1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8838E" w14:textId="77777777" w:rsidR="00DA7A4C" w:rsidRDefault="00DA7A4C">
      <w:r>
        <w:separator/>
      </w:r>
    </w:p>
  </w:endnote>
  <w:endnote w:type="continuationSeparator" w:id="0">
    <w:p w14:paraId="45B09583" w14:textId="77777777" w:rsidR="00DA7A4C" w:rsidRDefault="00DA7A4C">
      <w:r>
        <w:continuationSeparator/>
      </w:r>
    </w:p>
  </w:endnote>
  <w:endnote w:type="continuationNotice" w:id="1">
    <w:p w14:paraId="0B7E1ADB" w14:textId="77777777" w:rsidR="00DA7A4C" w:rsidRDefault="00DA7A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3629" w14:textId="2444EC46" w:rsidR="0031448C" w:rsidRPr="0046116F" w:rsidRDefault="00000000" w:rsidP="004D6A13">
    <w:pPr>
      <w:pStyle w:val="Pieddepage"/>
      <w:jc w:val="center"/>
      <w:rPr>
        <w:color w:val="548DD4" w:themeColor="text2" w:themeTint="99"/>
      </w:rPr>
    </w:pPr>
    <w:sdt>
      <w:sdtPr>
        <w:id w:val="1034609821"/>
        <w:docPartObj>
          <w:docPartGallery w:val="Page Numbers (Bottom of Page)"/>
          <w:docPartUnique/>
        </w:docPartObj>
      </w:sdtPr>
      <w:sdtEndPr>
        <w:rPr>
          <w:color w:val="548DD4" w:themeColor="text2" w:themeTint="99"/>
        </w:rPr>
      </w:sdtEndPr>
      <w:sdtContent>
        <w:r w:rsidR="004D6A13" w:rsidRPr="004D6A13">
          <w:rPr>
            <w:sz w:val="18"/>
            <w:szCs w:val="18"/>
          </w:rPr>
          <w:t>R-P_</w:t>
        </w:r>
        <w:r w:rsidR="00AC79A3">
          <w:rPr>
            <w:sz w:val="18"/>
            <w:szCs w:val="18"/>
          </w:rPr>
          <w:t>Sécurité</w:t>
        </w:r>
        <w:r w:rsidR="00AD4E56">
          <w:rPr>
            <w:sz w:val="18"/>
            <w:szCs w:val="18"/>
          </w:rPr>
          <w:t>_</w:t>
        </w:r>
        <w:r w:rsidR="00AC79A3">
          <w:rPr>
            <w:sz w:val="18"/>
            <w:szCs w:val="18"/>
          </w:rPr>
          <w:t>182</w:t>
        </w:r>
        <w:r w:rsidR="004D6A13" w:rsidRPr="004D6A13">
          <w:rPr>
            <w:sz w:val="18"/>
            <w:szCs w:val="18"/>
          </w:rPr>
          <w:t>-amizeqiri-Rapport.docx</w:t>
        </w:r>
        <w:r w:rsidR="004D6A13">
          <w:tab/>
        </w:r>
        <w:r w:rsidR="004D6A13" w:rsidRPr="004D6A13">
          <w:rPr>
            <w:sz w:val="18"/>
            <w:szCs w:val="18"/>
          </w:rPr>
          <w:fldChar w:fldCharType="begin"/>
        </w:r>
        <w:r w:rsidR="004D6A13" w:rsidRPr="004D6A13">
          <w:rPr>
            <w:sz w:val="18"/>
            <w:szCs w:val="18"/>
          </w:rPr>
          <w:instrText>PAGE   \* MERGEFORMAT</w:instrText>
        </w:r>
        <w:r w:rsidR="004D6A13" w:rsidRPr="004D6A13">
          <w:rPr>
            <w:sz w:val="18"/>
            <w:szCs w:val="18"/>
          </w:rPr>
          <w:fldChar w:fldCharType="separate"/>
        </w:r>
        <w:r w:rsidR="004D6A13" w:rsidRPr="004D6A13">
          <w:rPr>
            <w:sz w:val="18"/>
            <w:szCs w:val="18"/>
          </w:rPr>
          <w:t>3</w:t>
        </w:r>
        <w:r w:rsidR="004D6A13" w:rsidRPr="004D6A13">
          <w:rPr>
            <w:sz w:val="18"/>
            <w:szCs w:val="18"/>
          </w:rPr>
          <w:fldChar w:fldCharType="end"/>
        </w:r>
        <w:r w:rsidR="004D6A13" w:rsidRPr="004D6A13">
          <w:rPr>
            <w:sz w:val="18"/>
            <w:szCs w:val="18"/>
          </w:rPr>
          <w:t>/</w:t>
        </w:r>
        <w:r w:rsidR="00706156">
          <w:rPr>
            <w:sz w:val="18"/>
            <w:szCs w:val="18"/>
          </w:rPr>
          <w:t>4</w:t>
        </w:r>
        <w:r w:rsidR="004D6A13">
          <w:tab/>
        </w:r>
        <w:r w:rsidR="00AC79A3">
          <w:rPr>
            <w:sz w:val="18"/>
            <w:szCs w:val="18"/>
          </w:rPr>
          <w:t>27</w:t>
        </w:r>
        <w:r w:rsidR="004D6A13" w:rsidRPr="004D6A13">
          <w:rPr>
            <w:sz w:val="18"/>
            <w:szCs w:val="18"/>
          </w:rPr>
          <w:t>.0</w:t>
        </w:r>
        <w:r w:rsidR="00AC79A3">
          <w:rPr>
            <w:sz w:val="18"/>
            <w:szCs w:val="18"/>
          </w:rPr>
          <w:t>8</w:t>
        </w:r>
        <w:r w:rsidR="004D6A13" w:rsidRPr="004D6A13">
          <w:rPr>
            <w:sz w:val="18"/>
            <w:szCs w:val="18"/>
          </w:rPr>
          <w:t>.2025</w:t>
        </w:r>
        <w:r w:rsidR="00563DFE">
          <w:rPr>
            <w:sz w:val="18"/>
            <w:szCs w:val="18"/>
          </w:rPr>
          <w:t xml:space="preserve"> au </w:t>
        </w:r>
        <w:r w:rsidR="00AC79A3">
          <w:rPr>
            <w:sz w:val="18"/>
            <w:szCs w:val="18"/>
          </w:rPr>
          <w:t>31</w:t>
        </w:r>
        <w:r w:rsidR="00563DFE">
          <w:rPr>
            <w:sz w:val="18"/>
            <w:szCs w:val="18"/>
          </w:rPr>
          <w:t>.</w:t>
        </w:r>
        <w:r w:rsidR="00AC79A3">
          <w:rPr>
            <w:sz w:val="18"/>
            <w:szCs w:val="18"/>
          </w:rPr>
          <w:t>10</w:t>
        </w:r>
        <w:r w:rsidR="00563DFE">
          <w:rPr>
            <w:sz w:val="18"/>
            <w:szCs w:val="18"/>
          </w:rPr>
          <w:t>.2025</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9165B" w14:textId="77777777" w:rsidR="00DA7A4C" w:rsidRDefault="00DA7A4C">
      <w:r>
        <w:separator/>
      </w:r>
    </w:p>
  </w:footnote>
  <w:footnote w:type="continuationSeparator" w:id="0">
    <w:p w14:paraId="7823663C" w14:textId="77777777" w:rsidR="00DA7A4C" w:rsidRDefault="00DA7A4C">
      <w:r>
        <w:continuationSeparator/>
      </w:r>
    </w:p>
  </w:footnote>
  <w:footnote w:type="continuationNotice" w:id="1">
    <w:p w14:paraId="41C69C90" w14:textId="77777777" w:rsidR="00DA7A4C" w:rsidRDefault="00DA7A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rsidRPr="004D6A13" w14:paraId="793C51EF" w14:textId="77777777" w:rsidTr="004D6A13">
      <w:tc>
        <w:tcPr>
          <w:tcW w:w="3020" w:type="dxa"/>
        </w:tcPr>
        <w:p w14:paraId="4B90423B" w14:textId="02DB23EE" w:rsidR="0031448C" w:rsidRPr="004D6A13" w:rsidRDefault="0031448C" w:rsidP="004D6A13">
          <w:pPr>
            <w:pStyle w:val="En-tte"/>
            <w:rPr>
              <w:sz w:val="20"/>
              <w:szCs w:val="20"/>
            </w:rPr>
          </w:pPr>
          <w:r w:rsidRPr="004D6A13">
            <w:rPr>
              <w:sz w:val="20"/>
              <w:szCs w:val="20"/>
            </w:rPr>
            <w:t>Amir Zeqiri</w:t>
          </w:r>
        </w:p>
      </w:tc>
      <w:tc>
        <w:tcPr>
          <w:tcW w:w="3020" w:type="dxa"/>
        </w:tcPr>
        <w:p w14:paraId="7849BF20" w14:textId="59B6A9D3" w:rsidR="0031448C" w:rsidRPr="004D6A13" w:rsidRDefault="00C63C88" w:rsidP="004D6A13">
          <w:pPr>
            <w:pStyle w:val="En-tte"/>
            <w:jc w:val="center"/>
            <w:rPr>
              <w:sz w:val="20"/>
              <w:szCs w:val="20"/>
            </w:rPr>
          </w:pPr>
          <w:r w:rsidRPr="004D6A13">
            <w:rPr>
              <w:sz w:val="20"/>
              <w:szCs w:val="20"/>
            </w:rPr>
            <w:t>P_</w:t>
          </w:r>
          <w:r w:rsidR="00802B1B">
            <w:rPr>
              <w:sz w:val="20"/>
              <w:szCs w:val="20"/>
            </w:rPr>
            <w:t>Sécurité</w:t>
          </w:r>
          <w:r w:rsidR="00AD4E56">
            <w:rPr>
              <w:sz w:val="20"/>
              <w:szCs w:val="20"/>
            </w:rPr>
            <w:t>_</w:t>
          </w:r>
          <w:r w:rsidR="00802B1B">
            <w:rPr>
              <w:sz w:val="20"/>
              <w:szCs w:val="20"/>
            </w:rPr>
            <w:t>182</w:t>
          </w:r>
        </w:p>
      </w:tc>
      <w:tc>
        <w:tcPr>
          <w:tcW w:w="3020" w:type="dxa"/>
        </w:tcPr>
        <w:p w14:paraId="40362BD5" w14:textId="77777777" w:rsidR="0031448C" w:rsidRPr="004D6A13" w:rsidRDefault="0031448C" w:rsidP="004D6A13">
          <w:pPr>
            <w:pStyle w:val="En-tte"/>
            <w:jc w:val="right"/>
            <w:rPr>
              <w:sz w:val="20"/>
              <w:szCs w:val="20"/>
            </w:rPr>
          </w:pPr>
          <w:r w:rsidRPr="004D6A13">
            <w:rPr>
              <w:sz w:val="20"/>
              <w:szCs w:val="20"/>
            </w:rPr>
            <w:t>ETML</w:t>
          </w:r>
        </w:p>
      </w:tc>
    </w:tr>
  </w:tbl>
  <w:p w14:paraId="1A202993" w14:textId="77777777"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visibility:visible;mso-wrap-style:square" o:bullet="t">
        <v:imagedata r:id="rId1" o:title=""/>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1434CCC"/>
    <w:multiLevelType w:val="hybridMultilevel"/>
    <w:tmpl w:val="D11C9B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5"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6"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2"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4"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925299">
    <w:abstractNumId w:val="0"/>
  </w:num>
  <w:num w:numId="2" w16cid:durableId="1341814125">
    <w:abstractNumId w:val="6"/>
  </w:num>
  <w:num w:numId="3" w16cid:durableId="1660040446">
    <w:abstractNumId w:val="3"/>
  </w:num>
  <w:num w:numId="4" w16cid:durableId="387530960">
    <w:abstractNumId w:val="10"/>
  </w:num>
  <w:num w:numId="5" w16cid:durableId="1257523133">
    <w:abstractNumId w:val="13"/>
  </w:num>
  <w:num w:numId="6" w16cid:durableId="374745297">
    <w:abstractNumId w:val="25"/>
  </w:num>
  <w:num w:numId="7" w16cid:durableId="308217535">
    <w:abstractNumId w:val="2"/>
  </w:num>
  <w:num w:numId="8" w16cid:durableId="474026000">
    <w:abstractNumId w:val="12"/>
  </w:num>
  <w:num w:numId="9" w16cid:durableId="385835605">
    <w:abstractNumId w:val="24"/>
  </w:num>
  <w:num w:numId="10" w16cid:durableId="1499809593">
    <w:abstractNumId w:val="19"/>
  </w:num>
  <w:num w:numId="11" w16cid:durableId="90586122">
    <w:abstractNumId w:val="16"/>
  </w:num>
  <w:num w:numId="12" w16cid:durableId="294606957">
    <w:abstractNumId w:val="22"/>
  </w:num>
  <w:num w:numId="13" w16cid:durableId="1275749056">
    <w:abstractNumId w:val="18"/>
  </w:num>
  <w:num w:numId="14" w16cid:durableId="251938441">
    <w:abstractNumId w:val="23"/>
  </w:num>
  <w:num w:numId="15" w16cid:durableId="961422249">
    <w:abstractNumId w:val="7"/>
  </w:num>
  <w:num w:numId="16" w16cid:durableId="368146796">
    <w:abstractNumId w:val="21"/>
  </w:num>
  <w:num w:numId="17" w16cid:durableId="1173570673">
    <w:abstractNumId w:val="14"/>
  </w:num>
  <w:num w:numId="18" w16cid:durableId="399596474">
    <w:abstractNumId w:val="8"/>
  </w:num>
  <w:num w:numId="19" w16cid:durableId="1333795019">
    <w:abstractNumId w:val="20"/>
  </w:num>
  <w:num w:numId="20" w16cid:durableId="815024223">
    <w:abstractNumId w:val="11"/>
  </w:num>
  <w:num w:numId="21" w16cid:durableId="629483815">
    <w:abstractNumId w:val="26"/>
  </w:num>
  <w:num w:numId="22" w16cid:durableId="1890264324">
    <w:abstractNumId w:val="4"/>
  </w:num>
  <w:num w:numId="23" w16cid:durableId="88431750">
    <w:abstractNumId w:val="1"/>
  </w:num>
  <w:num w:numId="24" w16cid:durableId="92211448">
    <w:abstractNumId w:val="5"/>
  </w:num>
  <w:num w:numId="25" w16cid:durableId="1101992942">
    <w:abstractNumId w:val="17"/>
  </w:num>
  <w:num w:numId="26" w16cid:durableId="230119703">
    <w:abstractNumId w:val="15"/>
  </w:num>
  <w:num w:numId="27" w16cid:durableId="129907225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6" w:nlCheck="1" w:checkStyle="1"/>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BB0"/>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2A9B"/>
    <w:rsid w:val="00034237"/>
    <w:rsid w:val="00034741"/>
    <w:rsid w:val="000358DD"/>
    <w:rsid w:val="00035A65"/>
    <w:rsid w:val="00036125"/>
    <w:rsid w:val="00044099"/>
    <w:rsid w:val="00045A82"/>
    <w:rsid w:val="00051378"/>
    <w:rsid w:val="00052D98"/>
    <w:rsid w:val="000543A2"/>
    <w:rsid w:val="00055DB3"/>
    <w:rsid w:val="00056778"/>
    <w:rsid w:val="00056F8C"/>
    <w:rsid w:val="0006107F"/>
    <w:rsid w:val="0006112D"/>
    <w:rsid w:val="00061858"/>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30A8"/>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C5FB5"/>
    <w:rsid w:val="000D0773"/>
    <w:rsid w:val="000D15E6"/>
    <w:rsid w:val="000D2AF8"/>
    <w:rsid w:val="000D3190"/>
    <w:rsid w:val="000D34E5"/>
    <w:rsid w:val="000D6B1A"/>
    <w:rsid w:val="000E5B08"/>
    <w:rsid w:val="000E6E3B"/>
    <w:rsid w:val="000E7483"/>
    <w:rsid w:val="000F22B9"/>
    <w:rsid w:val="000F2C7B"/>
    <w:rsid w:val="000F381C"/>
    <w:rsid w:val="000F4F65"/>
    <w:rsid w:val="000F5546"/>
    <w:rsid w:val="000F5A86"/>
    <w:rsid w:val="000F7EE7"/>
    <w:rsid w:val="001025DA"/>
    <w:rsid w:val="00102FF4"/>
    <w:rsid w:val="00103136"/>
    <w:rsid w:val="0010591C"/>
    <w:rsid w:val="001104E5"/>
    <w:rsid w:val="00111811"/>
    <w:rsid w:val="00111B0E"/>
    <w:rsid w:val="00111BB8"/>
    <w:rsid w:val="00114120"/>
    <w:rsid w:val="00117EA9"/>
    <w:rsid w:val="00122D5B"/>
    <w:rsid w:val="00130C11"/>
    <w:rsid w:val="0013597B"/>
    <w:rsid w:val="00136321"/>
    <w:rsid w:val="001377D5"/>
    <w:rsid w:val="00140D86"/>
    <w:rsid w:val="001427D7"/>
    <w:rsid w:val="00144A25"/>
    <w:rsid w:val="00145D00"/>
    <w:rsid w:val="00151222"/>
    <w:rsid w:val="001514F7"/>
    <w:rsid w:val="0015167D"/>
    <w:rsid w:val="00152A26"/>
    <w:rsid w:val="00154D91"/>
    <w:rsid w:val="0015560B"/>
    <w:rsid w:val="001562C8"/>
    <w:rsid w:val="00156605"/>
    <w:rsid w:val="00163937"/>
    <w:rsid w:val="001641DA"/>
    <w:rsid w:val="00166075"/>
    <w:rsid w:val="00166A9A"/>
    <w:rsid w:val="001671A3"/>
    <w:rsid w:val="001675A3"/>
    <w:rsid w:val="00170E09"/>
    <w:rsid w:val="0017190A"/>
    <w:rsid w:val="0017278A"/>
    <w:rsid w:val="00173CF2"/>
    <w:rsid w:val="001764CE"/>
    <w:rsid w:val="00176FCA"/>
    <w:rsid w:val="00183417"/>
    <w:rsid w:val="00183CB7"/>
    <w:rsid w:val="00183E5A"/>
    <w:rsid w:val="001842F2"/>
    <w:rsid w:val="00184B4A"/>
    <w:rsid w:val="00184C18"/>
    <w:rsid w:val="00185705"/>
    <w:rsid w:val="001871D4"/>
    <w:rsid w:val="00187CB9"/>
    <w:rsid w:val="00191B63"/>
    <w:rsid w:val="001A3727"/>
    <w:rsid w:val="001A5CE9"/>
    <w:rsid w:val="001B1F82"/>
    <w:rsid w:val="001B1FE8"/>
    <w:rsid w:val="001B2E34"/>
    <w:rsid w:val="001B6FEA"/>
    <w:rsid w:val="001C0484"/>
    <w:rsid w:val="001C3AF0"/>
    <w:rsid w:val="001C454D"/>
    <w:rsid w:val="001C534D"/>
    <w:rsid w:val="001C73EF"/>
    <w:rsid w:val="001C7781"/>
    <w:rsid w:val="001C7DB3"/>
    <w:rsid w:val="001D31FA"/>
    <w:rsid w:val="001D4577"/>
    <w:rsid w:val="001D4B9D"/>
    <w:rsid w:val="001D4C91"/>
    <w:rsid w:val="001D4DCD"/>
    <w:rsid w:val="001D54CB"/>
    <w:rsid w:val="001D6C24"/>
    <w:rsid w:val="001D72BA"/>
    <w:rsid w:val="001E1A4D"/>
    <w:rsid w:val="001E2306"/>
    <w:rsid w:val="001E3501"/>
    <w:rsid w:val="001E431A"/>
    <w:rsid w:val="001E61CB"/>
    <w:rsid w:val="001E6627"/>
    <w:rsid w:val="001F2003"/>
    <w:rsid w:val="001F2420"/>
    <w:rsid w:val="001F2F32"/>
    <w:rsid w:val="001F32A3"/>
    <w:rsid w:val="001F5591"/>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88A"/>
    <w:rsid w:val="00251A76"/>
    <w:rsid w:val="0025549B"/>
    <w:rsid w:val="0026274D"/>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D62"/>
    <w:rsid w:val="00297E2A"/>
    <w:rsid w:val="002A1729"/>
    <w:rsid w:val="002A2498"/>
    <w:rsid w:val="002A38D3"/>
    <w:rsid w:val="002A5ED1"/>
    <w:rsid w:val="002B2E95"/>
    <w:rsid w:val="002B5D66"/>
    <w:rsid w:val="002B6219"/>
    <w:rsid w:val="002B63ED"/>
    <w:rsid w:val="002B6893"/>
    <w:rsid w:val="002C41FF"/>
    <w:rsid w:val="002C6634"/>
    <w:rsid w:val="002D2778"/>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21F6"/>
    <w:rsid w:val="003333DC"/>
    <w:rsid w:val="003336E3"/>
    <w:rsid w:val="00337E47"/>
    <w:rsid w:val="0034124D"/>
    <w:rsid w:val="0034172E"/>
    <w:rsid w:val="00352553"/>
    <w:rsid w:val="00352811"/>
    <w:rsid w:val="00352B24"/>
    <w:rsid w:val="00352BB2"/>
    <w:rsid w:val="00353701"/>
    <w:rsid w:val="003539FA"/>
    <w:rsid w:val="00356C21"/>
    <w:rsid w:val="00362005"/>
    <w:rsid w:val="0036224A"/>
    <w:rsid w:val="00364418"/>
    <w:rsid w:val="00364866"/>
    <w:rsid w:val="00365ECD"/>
    <w:rsid w:val="00367522"/>
    <w:rsid w:val="00370286"/>
    <w:rsid w:val="00370307"/>
    <w:rsid w:val="0037071E"/>
    <w:rsid w:val="00371B52"/>
    <w:rsid w:val="00372CBE"/>
    <w:rsid w:val="0037655A"/>
    <w:rsid w:val="00376B3A"/>
    <w:rsid w:val="00377DBE"/>
    <w:rsid w:val="00380385"/>
    <w:rsid w:val="00380A07"/>
    <w:rsid w:val="00382BA3"/>
    <w:rsid w:val="003851EE"/>
    <w:rsid w:val="0038592B"/>
    <w:rsid w:val="00391234"/>
    <w:rsid w:val="00392611"/>
    <w:rsid w:val="00392A56"/>
    <w:rsid w:val="00392C62"/>
    <w:rsid w:val="00393231"/>
    <w:rsid w:val="003937DB"/>
    <w:rsid w:val="0039436D"/>
    <w:rsid w:val="003A28DF"/>
    <w:rsid w:val="003A342D"/>
    <w:rsid w:val="003A729A"/>
    <w:rsid w:val="003B0402"/>
    <w:rsid w:val="003B2BDB"/>
    <w:rsid w:val="003B5255"/>
    <w:rsid w:val="003B55FF"/>
    <w:rsid w:val="003B6D82"/>
    <w:rsid w:val="003C2E38"/>
    <w:rsid w:val="003C316D"/>
    <w:rsid w:val="003C3D51"/>
    <w:rsid w:val="003C5B28"/>
    <w:rsid w:val="003D1510"/>
    <w:rsid w:val="003D177E"/>
    <w:rsid w:val="003D1EC8"/>
    <w:rsid w:val="003D3437"/>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193C"/>
    <w:rsid w:val="00412730"/>
    <w:rsid w:val="00412855"/>
    <w:rsid w:val="00413CA0"/>
    <w:rsid w:val="00413D35"/>
    <w:rsid w:val="00414AD0"/>
    <w:rsid w:val="00417AC2"/>
    <w:rsid w:val="00417C72"/>
    <w:rsid w:val="004202D8"/>
    <w:rsid w:val="004206A2"/>
    <w:rsid w:val="00420A16"/>
    <w:rsid w:val="004258BD"/>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16F"/>
    <w:rsid w:val="004617BF"/>
    <w:rsid w:val="00462AB7"/>
    <w:rsid w:val="00462FD4"/>
    <w:rsid w:val="00463056"/>
    <w:rsid w:val="00466B1D"/>
    <w:rsid w:val="004670EF"/>
    <w:rsid w:val="004673BE"/>
    <w:rsid w:val="004757E8"/>
    <w:rsid w:val="004760D7"/>
    <w:rsid w:val="00477EB3"/>
    <w:rsid w:val="0048307D"/>
    <w:rsid w:val="00491692"/>
    <w:rsid w:val="004928FF"/>
    <w:rsid w:val="004949D5"/>
    <w:rsid w:val="00496AA3"/>
    <w:rsid w:val="004975C0"/>
    <w:rsid w:val="004A165B"/>
    <w:rsid w:val="004A5B48"/>
    <w:rsid w:val="004A633C"/>
    <w:rsid w:val="004B094C"/>
    <w:rsid w:val="004B25EA"/>
    <w:rsid w:val="004B34D1"/>
    <w:rsid w:val="004B40BF"/>
    <w:rsid w:val="004C21A5"/>
    <w:rsid w:val="004C5C8F"/>
    <w:rsid w:val="004C6BBA"/>
    <w:rsid w:val="004D02F9"/>
    <w:rsid w:val="004D08EE"/>
    <w:rsid w:val="004D1C3F"/>
    <w:rsid w:val="004D2A2D"/>
    <w:rsid w:val="004D35D1"/>
    <w:rsid w:val="004D5266"/>
    <w:rsid w:val="004D6571"/>
    <w:rsid w:val="004D6A13"/>
    <w:rsid w:val="004D76DF"/>
    <w:rsid w:val="004E24FC"/>
    <w:rsid w:val="004E378D"/>
    <w:rsid w:val="004E3CF6"/>
    <w:rsid w:val="004E5FF6"/>
    <w:rsid w:val="004E6425"/>
    <w:rsid w:val="004E6794"/>
    <w:rsid w:val="004F21CB"/>
    <w:rsid w:val="004F2CB4"/>
    <w:rsid w:val="004F2E36"/>
    <w:rsid w:val="004F4AC8"/>
    <w:rsid w:val="004F666E"/>
    <w:rsid w:val="004F76FD"/>
    <w:rsid w:val="00502361"/>
    <w:rsid w:val="00505421"/>
    <w:rsid w:val="005070AA"/>
    <w:rsid w:val="00511440"/>
    <w:rsid w:val="00516588"/>
    <w:rsid w:val="005202EC"/>
    <w:rsid w:val="00521D0B"/>
    <w:rsid w:val="0052224B"/>
    <w:rsid w:val="005254FC"/>
    <w:rsid w:val="00526140"/>
    <w:rsid w:val="00527C3E"/>
    <w:rsid w:val="005328B0"/>
    <w:rsid w:val="00533E11"/>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174D"/>
    <w:rsid w:val="005523EC"/>
    <w:rsid w:val="00552D07"/>
    <w:rsid w:val="00553A03"/>
    <w:rsid w:val="00554FDD"/>
    <w:rsid w:val="0055570E"/>
    <w:rsid w:val="0055647F"/>
    <w:rsid w:val="00562E29"/>
    <w:rsid w:val="00563DFE"/>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58CA"/>
    <w:rsid w:val="0059627F"/>
    <w:rsid w:val="00597324"/>
    <w:rsid w:val="005A11CA"/>
    <w:rsid w:val="005B0DE0"/>
    <w:rsid w:val="005B15A2"/>
    <w:rsid w:val="005B1E8A"/>
    <w:rsid w:val="005B27EF"/>
    <w:rsid w:val="005B39C0"/>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1D2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3EEA"/>
    <w:rsid w:val="00644459"/>
    <w:rsid w:val="00644801"/>
    <w:rsid w:val="00645760"/>
    <w:rsid w:val="006466C5"/>
    <w:rsid w:val="00646D8F"/>
    <w:rsid w:val="0065127C"/>
    <w:rsid w:val="00651287"/>
    <w:rsid w:val="00653CA1"/>
    <w:rsid w:val="00655387"/>
    <w:rsid w:val="00656974"/>
    <w:rsid w:val="00657CCA"/>
    <w:rsid w:val="0066033A"/>
    <w:rsid w:val="006612B5"/>
    <w:rsid w:val="006654E5"/>
    <w:rsid w:val="00666ED4"/>
    <w:rsid w:val="0066721E"/>
    <w:rsid w:val="00667403"/>
    <w:rsid w:val="00667483"/>
    <w:rsid w:val="006675FA"/>
    <w:rsid w:val="0067196B"/>
    <w:rsid w:val="0067343C"/>
    <w:rsid w:val="00675C1A"/>
    <w:rsid w:val="006768A0"/>
    <w:rsid w:val="00676E4D"/>
    <w:rsid w:val="00677C73"/>
    <w:rsid w:val="006805DA"/>
    <w:rsid w:val="00683A37"/>
    <w:rsid w:val="006902A9"/>
    <w:rsid w:val="00691FD4"/>
    <w:rsid w:val="006958BB"/>
    <w:rsid w:val="0069647B"/>
    <w:rsid w:val="006966D0"/>
    <w:rsid w:val="006A18A9"/>
    <w:rsid w:val="006A2D4B"/>
    <w:rsid w:val="006A7C5E"/>
    <w:rsid w:val="006B0B80"/>
    <w:rsid w:val="006B2318"/>
    <w:rsid w:val="006B3157"/>
    <w:rsid w:val="006B3BDF"/>
    <w:rsid w:val="006B4D40"/>
    <w:rsid w:val="006B61E5"/>
    <w:rsid w:val="006B7392"/>
    <w:rsid w:val="006C016E"/>
    <w:rsid w:val="006C24F7"/>
    <w:rsid w:val="006C4C71"/>
    <w:rsid w:val="006C5DA9"/>
    <w:rsid w:val="006D06E5"/>
    <w:rsid w:val="006D29B2"/>
    <w:rsid w:val="006D5358"/>
    <w:rsid w:val="006D54FD"/>
    <w:rsid w:val="006E0E5A"/>
    <w:rsid w:val="006E1217"/>
    <w:rsid w:val="006E132F"/>
    <w:rsid w:val="006E1505"/>
    <w:rsid w:val="006E1CAC"/>
    <w:rsid w:val="006E2AB6"/>
    <w:rsid w:val="006E2CE8"/>
    <w:rsid w:val="006E3C4A"/>
    <w:rsid w:val="006E4DA8"/>
    <w:rsid w:val="006E7CA8"/>
    <w:rsid w:val="006F1AF7"/>
    <w:rsid w:val="006F4CAC"/>
    <w:rsid w:val="006F7DE2"/>
    <w:rsid w:val="00701013"/>
    <w:rsid w:val="007010E6"/>
    <w:rsid w:val="00701250"/>
    <w:rsid w:val="00702EEC"/>
    <w:rsid w:val="00704455"/>
    <w:rsid w:val="00706156"/>
    <w:rsid w:val="0070636C"/>
    <w:rsid w:val="0070796A"/>
    <w:rsid w:val="007118D3"/>
    <w:rsid w:val="00712D66"/>
    <w:rsid w:val="00716DFF"/>
    <w:rsid w:val="007211A1"/>
    <w:rsid w:val="00721771"/>
    <w:rsid w:val="0072391C"/>
    <w:rsid w:val="00726E1F"/>
    <w:rsid w:val="00727716"/>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2B1B"/>
    <w:rsid w:val="00803048"/>
    <w:rsid w:val="008042C5"/>
    <w:rsid w:val="00807F84"/>
    <w:rsid w:val="00810321"/>
    <w:rsid w:val="0081740D"/>
    <w:rsid w:val="008178C5"/>
    <w:rsid w:val="00823590"/>
    <w:rsid w:val="00825D67"/>
    <w:rsid w:val="0082643F"/>
    <w:rsid w:val="00826A18"/>
    <w:rsid w:val="0083593F"/>
    <w:rsid w:val="00836901"/>
    <w:rsid w:val="0083719E"/>
    <w:rsid w:val="00840E6A"/>
    <w:rsid w:val="0084172F"/>
    <w:rsid w:val="008421F2"/>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A7"/>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F55"/>
    <w:rsid w:val="008D55CF"/>
    <w:rsid w:val="008D5635"/>
    <w:rsid w:val="008D5CD7"/>
    <w:rsid w:val="008E05FB"/>
    <w:rsid w:val="008E1240"/>
    <w:rsid w:val="008E13F2"/>
    <w:rsid w:val="008E19DE"/>
    <w:rsid w:val="008E256C"/>
    <w:rsid w:val="008E53F9"/>
    <w:rsid w:val="008E563C"/>
    <w:rsid w:val="008E7759"/>
    <w:rsid w:val="008F0C1F"/>
    <w:rsid w:val="008F0C62"/>
    <w:rsid w:val="008F0DBD"/>
    <w:rsid w:val="008F0DFB"/>
    <w:rsid w:val="008F1854"/>
    <w:rsid w:val="008F4668"/>
    <w:rsid w:val="008F5AF4"/>
    <w:rsid w:val="0090141A"/>
    <w:rsid w:val="00901F52"/>
    <w:rsid w:val="00902523"/>
    <w:rsid w:val="0090391B"/>
    <w:rsid w:val="00903FEF"/>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9A3"/>
    <w:rsid w:val="00934E66"/>
    <w:rsid w:val="009351C5"/>
    <w:rsid w:val="009360FD"/>
    <w:rsid w:val="009436F9"/>
    <w:rsid w:val="009440AB"/>
    <w:rsid w:val="00945998"/>
    <w:rsid w:val="00945B54"/>
    <w:rsid w:val="00945D3A"/>
    <w:rsid w:val="009469B2"/>
    <w:rsid w:val="00947CC2"/>
    <w:rsid w:val="00951444"/>
    <w:rsid w:val="00955930"/>
    <w:rsid w:val="0095656E"/>
    <w:rsid w:val="00961794"/>
    <w:rsid w:val="00961A2E"/>
    <w:rsid w:val="009627B7"/>
    <w:rsid w:val="009632FF"/>
    <w:rsid w:val="009665D1"/>
    <w:rsid w:val="00970EB6"/>
    <w:rsid w:val="0097630D"/>
    <w:rsid w:val="00983255"/>
    <w:rsid w:val="0099022A"/>
    <w:rsid w:val="009904AD"/>
    <w:rsid w:val="0099071B"/>
    <w:rsid w:val="00992041"/>
    <w:rsid w:val="009922FE"/>
    <w:rsid w:val="00997C33"/>
    <w:rsid w:val="009A011C"/>
    <w:rsid w:val="009A7301"/>
    <w:rsid w:val="009B009E"/>
    <w:rsid w:val="009B07B2"/>
    <w:rsid w:val="009B0BB0"/>
    <w:rsid w:val="009B190E"/>
    <w:rsid w:val="009B698D"/>
    <w:rsid w:val="009B6FDC"/>
    <w:rsid w:val="009C03C5"/>
    <w:rsid w:val="009C0BF9"/>
    <w:rsid w:val="009C1D44"/>
    <w:rsid w:val="009C2900"/>
    <w:rsid w:val="009C3B28"/>
    <w:rsid w:val="009C4475"/>
    <w:rsid w:val="009D141E"/>
    <w:rsid w:val="009D1A69"/>
    <w:rsid w:val="009D2DA1"/>
    <w:rsid w:val="009D3E3A"/>
    <w:rsid w:val="009D480B"/>
    <w:rsid w:val="009D4A32"/>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6652"/>
    <w:rsid w:val="00A37B14"/>
    <w:rsid w:val="00A45D0C"/>
    <w:rsid w:val="00A47D40"/>
    <w:rsid w:val="00A50515"/>
    <w:rsid w:val="00A51167"/>
    <w:rsid w:val="00A53BD6"/>
    <w:rsid w:val="00A56BAD"/>
    <w:rsid w:val="00A57E86"/>
    <w:rsid w:val="00A62197"/>
    <w:rsid w:val="00A645B6"/>
    <w:rsid w:val="00A6539F"/>
    <w:rsid w:val="00A65F0B"/>
    <w:rsid w:val="00A66B9D"/>
    <w:rsid w:val="00A7067A"/>
    <w:rsid w:val="00A706B7"/>
    <w:rsid w:val="00A70F5C"/>
    <w:rsid w:val="00A728BE"/>
    <w:rsid w:val="00A73F2C"/>
    <w:rsid w:val="00A75401"/>
    <w:rsid w:val="00A75EEC"/>
    <w:rsid w:val="00A76A5F"/>
    <w:rsid w:val="00A7718C"/>
    <w:rsid w:val="00A85437"/>
    <w:rsid w:val="00A91C39"/>
    <w:rsid w:val="00A92AE5"/>
    <w:rsid w:val="00A9562A"/>
    <w:rsid w:val="00A962EB"/>
    <w:rsid w:val="00A97321"/>
    <w:rsid w:val="00AA08EC"/>
    <w:rsid w:val="00AA4393"/>
    <w:rsid w:val="00AB1CA6"/>
    <w:rsid w:val="00AB26C1"/>
    <w:rsid w:val="00AB7BE0"/>
    <w:rsid w:val="00AC0CEE"/>
    <w:rsid w:val="00AC0EED"/>
    <w:rsid w:val="00AC1919"/>
    <w:rsid w:val="00AC31D3"/>
    <w:rsid w:val="00AC5669"/>
    <w:rsid w:val="00AC5A97"/>
    <w:rsid w:val="00AC5AFF"/>
    <w:rsid w:val="00AC6DD9"/>
    <w:rsid w:val="00AC79A3"/>
    <w:rsid w:val="00AD19EB"/>
    <w:rsid w:val="00AD4E56"/>
    <w:rsid w:val="00AD55C8"/>
    <w:rsid w:val="00AD5B58"/>
    <w:rsid w:val="00AE282D"/>
    <w:rsid w:val="00AE3760"/>
    <w:rsid w:val="00AE3C31"/>
    <w:rsid w:val="00AE44FA"/>
    <w:rsid w:val="00AE48C7"/>
    <w:rsid w:val="00AE7639"/>
    <w:rsid w:val="00AF03B7"/>
    <w:rsid w:val="00AF0620"/>
    <w:rsid w:val="00AF1E7F"/>
    <w:rsid w:val="00AF1EF3"/>
    <w:rsid w:val="00AF2C19"/>
    <w:rsid w:val="00AF4AA4"/>
    <w:rsid w:val="00AF5615"/>
    <w:rsid w:val="00AF58E1"/>
    <w:rsid w:val="00AF7EF9"/>
    <w:rsid w:val="00B00E82"/>
    <w:rsid w:val="00B02675"/>
    <w:rsid w:val="00B04E7B"/>
    <w:rsid w:val="00B05C16"/>
    <w:rsid w:val="00B06282"/>
    <w:rsid w:val="00B065D3"/>
    <w:rsid w:val="00B10666"/>
    <w:rsid w:val="00B1198A"/>
    <w:rsid w:val="00B11C70"/>
    <w:rsid w:val="00B12FDF"/>
    <w:rsid w:val="00B143EE"/>
    <w:rsid w:val="00B147A7"/>
    <w:rsid w:val="00B20D38"/>
    <w:rsid w:val="00B23170"/>
    <w:rsid w:val="00B241D2"/>
    <w:rsid w:val="00B2738C"/>
    <w:rsid w:val="00B33505"/>
    <w:rsid w:val="00B40A8E"/>
    <w:rsid w:val="00B40DA4"/>
    <w:rsid w:val="00B44A78"/>
    <w:rsid w:val="00B4738A"/>
    <w:rsid w:val="00B47F66"/>
    <w:rsid w:val="00B52CFE"/>
    <w:rsid w:val="00B52E77"/>
    <w:rsid w:val="00B5318B"/>
    <w:rsid w:val="00B5578C"/>
    <w:rsid w:val="00B55C97"/>
    <w:rsid w:val="00B612B2"/>
    <w:rsid w:val="00B64C66"/>
    <w:rsid w:val="00B65A63"/>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2F6"/>
    <w:rsid w:val="00C03502"/>
    <w:rsid w:val="00C06C08"/>
    <w:rsid w:val="00C06DC4"/>
    <w:rsid w:val="00C112AE"/>
    <w:rsid w:val="00C1330F"/>
    <w:rsid w:val="00C15CB3"/>
    <w:rsid w:val="00C163A1"/>
    <w:rsid w:val="00C1668E"/>
    <w:rsid w:val="00C20939"/>
    <w:rsid w:val="00C247CE"/>
    <w:rsid w:val="00C329D7"/>
    <w:rsid w:val="00C33C51"/>
    <w:rsid w:val="00C3424F"/>
    <w:rsid w:val="00C35730"/>
    <w:rsid w:val="00C43AA5"/>
    <w:rsid w:val="00C46299"/>
    <w:rsid w:val="00C47041"/>
    <w:rsid w:val="00C50D6C"/>
    <w:rsid w:val="00C50FBE"/>
    <w:rsid w:val="00C5526A"/>
    <w:rsid w:val="00C55842"/>
    <w:rsid w:val="00C603A8"/>
    <w:rsid w:val="00C6188F"/>
    <w:rsid w:val="00C625C5"/>
    <w:rsid w:val="00C63C88"/>
    <w:rsid w:val="00C67976"/>
    <w:rsid w:val="00C765FC"/>
    <w:rsid w:val="00C84ECC"/>
    <w:rsid w:val="00C84FA7"/>
    <w:rsid w:val="00C86A6D"/>
    <w:rsid w:val="00C8793C"/>
    <w:rsid w:val="00C87CC4"/>
    <w:rsid w:val="00C87D61"/>
    <w:rsid w:val="00C90570"/>
    <w:rsid w:val="00C92677"/>
    <w:rsid w:val="00C95387"/>
    <w:rsid w:val="00CA02DE"/>
    <w:rsid w:val="00CA1D19"/>
    <w:rsid w:val="00CA2B0C"/>
    <w:rsid w:val="00CB0636"/>
    <w:rsid w:val="00CB1C57"/>
    <w:rsid w:val="00CB3202"/>
    <w:rsid w:val="00CB6215"/>
    <w:rsid w:val="00CB6369"/>
    <w:rsid w:val="00CB712D"/>
    <w:rsid w:val="00CB7CFD"/>
    <w:rsid w:val="00CC3687"/>
    <w:rsid w:val="00CD1A2D"/>
    <w:rsid w:val="00CD2469"/>
    <w:rsid w:val="00CD2CE3"/>
    <w:rsid w:val="00CD30C8"/>
    <w:rsid w:val="00CE2046"/>
    <w:rsid w:val="00CE4443"/>
    <w:rsid w:val="00CE4664"/>
    <w:rsid w:val="00CE4E69"/>
    <w:rsid w:val="00CE7894"/>
    <w:rsid w:val="00CF2A0F"/>
    <w:rsid w:val="00CF4F37"/>
    <w:rsid w:val="00CF5C8B"/>
    <w:rsid w:val="00D0383E"/>
    <w:rsid w:val="00D06AC4"/>
    <w:rsid w:val="00D1157E"/>
    <w:rsid w:val="00D1176A"/>
    <w:rsid w:val="00D11A1A"/>
    <w:rsid w:val="00D143C9"/>
    <w:rsid w:val="00D14587"/>
    <w:rsid w:val="00D1568A"/>
    <w:rsid w:val="00D15AE6"/>
    <w:rsid w:val="00D15F03"/>
    <w:rsid w:val="00D160DD"/>
    <w:rsid w:val="00D174BC"/>
    <w:rsid w:val="00D2203B"/>
    <w:rsid w:val="00D22ED0"/>
    <w:rsid w:val="00D275C6"/>
    <w:rsid w:val="00D30FE3"/>
    <w:rsid w:val="00D3362E"/>
    <w:rsid w:val="00D3364E"/>
    <w:rsid w:val="00D3588E"/>
    <w:rsid w:val="00D3673D"/>
    <w:rsid w:val="00D40313"/>
    <w:rsid w:val="00D405C9"/>
    <w:rsid w:val="00D4151F"/>
    <w:rsid w:val="00D43ABE"/>
    <w:rsid w:val="00D451B2"/>
    <w:rsid w:val="00D45D12"/>
    <w:rsid w:val="00D45DEF"/>
    <w:rsid w:val="00D50C4D"/>
    <w:rsid w:val="00D52277"/>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3B43"/>
    <w:rsid w:val="00DA4BF4"/>
    <w:rsid w:val="00DA7A4C"/>
    <w:rsid w:val="00DB1DCD"/>
    <w:rsid w:val="00DB2735"/>
    <w:rsid w:val="00DB34B5"/>
    <w:rsid w:val="00DB7B54"/>
    <w:rsid w:val="00DB7BC6"/>
    <w:rsid w:val="00DC0247"/>
    <w:rsid w:val="00DC21FB"/>
    <w:rsid w:val="00DC2531"/>
    <w:rsid w:val="00DC400C"/>
    <w:rsid w:val="00DC4CCC"/>
    <w:rsid w:val="00DC5A4A"/>
    <w:rsid w:val="00DC6A6F"/>
    <w:rsid w:val="00DC7365"/>
    <w:rsid w:val="00DC7E43"/>
    <w:rsid w:val="00DD3751"/>
    <w:rsid w:val="00DD3A4B"/>
    <w:rsid w:val="00DD4781"/>
    <w:rsid w:val="00DD6721"/>
    <w:rsid w:val="00DD6A0C"/>
    <w:rsid w:val="00DE7BAB"/>
    <w:rsid w:val="00DF7E07"/>
    <w:rsid w:val="00E015B8"/>
    <w:rsid w:val="00E01773"/>
    <w:rsid w:val="00E0312C"/>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56218"/>
    <w:rsid w:val="00E61ACA"/>
    <w:rsid w:val="00E61B66"/>
    <w:rsid w:val="00E6246A"/>
    <w:rsid w:val="00E658ED"/>
    <w:rsid w:val="00E6770E"/>
    <w:rsid w:val="00E708A2"/>
    <w:rsid w:val="00E729DB"/>
    <w:rsid w:val="00E72DB6"/>
    <w:rsid w:val="00E73F11"/>
    <w:rsid w:val="00E74708"/>
    <w:rsid w:val="00E75C54"/>
    <w:rsid w:val="00E77317"/>
    <w:rsid w:val="00E81328"/>
    <w:rsid w:val="00E813FF"/>
    <w:rsid w:val="00E81744"/>
    <w:rsid w:val="00E82513"/>
    <w:rsid w:val="00E832FE"/>
    <w:rsid w:val="00E856C9"/>
    <w:rsid w:val="00E911E0"/>
    <w:rsid w:val="00E9511F"/>
    <w:rsid w:val="00E9678D"/>
    <w:rsid w:val="00EA2EE9"/>
    <w:rsid w:val="00EA32C1"/>
    <w:rsid w:val="00EA5E01"/>
    <w:rsid w:val="00EB046C"/>
    <w:rsid w:val="00EB163B"/>
    <w:rsid w:val="00EB3351"/>
    <w:rsid w:val="00EB520A"/>
    <w:rsid w:val="00EB73DB"/>
    <w:rsid w:val="00EC134A"/>
    <w:rsid w:val="00EC1B33"/>
    <w:rsid w:val="00EC5BE5"/>
    <w:rsid w:val="00EC6108"/>
    <w:rsid w:val="00EC677D"/>
    <w:rsid w:val="00ED0E6D"/>
    <w:rsid w:val="00ED1142"/>
    <w:rsid w:val="00ED29FD"/>
    <w:rsid w:val="00ED41C0"/>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27BD"/>
    <w:rsid w:val="00F33287"/>
    <w:rsid w:val="00F361C7"/>
    <w:rsid w:val="00F42292"/>
    <w:rsid w:val="00F45C7E"/>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5610"/>
    <w:rsid w:val="00F876C9"/>
    <w:rsid w:val="00F87E33"/>
    <w:rsid w:val="00F93513"/>
    <w:rsid w:val="00F945ED"/>
    <w:rsid w:val="00F9493B"/>
    <w:rsid w:val="00FA1132"/>
    <w:rsid w:val="00FA6630"/>
    <w:rsid w:val="00FA77C2"/>
    <w:rsid w:val="00FB1CD6"/>
    <w:rsid w:val="00FC00F5"/>
    <w:rsid w:val="00FC1A31"/>
    <w:rsid w:val="00FD14DE"/>
    <w:rsid w:val="00FD2291"/>
    <w:rsid w:val="00FD33E9"/>
    <w:rsid w:val="00FD3AA7"/>
    <w:rsid w:val="00FD53A7"/>
    <w:rsid w:val="00FE0DB5"/>
    <w:rsid w:val="00FE202A"/>
    <w:rsid w:val="00FE4214"/>
    <w:rsid w:val="00FE59C1"/>
    <w:rsid w:val="00FE6B58"/>
    <w:rsid w:val="00FE7D1B"/>
    <w:rsid w:val="00FF0432"/>
    <w:rsid w:val="00FF2DC0"/>
    <w:rsid w:val="00FF61B0"/>
    <w:rsid w:val="00FF6CAF"/>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7D57E"/>
  <w15:docId w15:val="{8E4F9C9A-4219-4D2D-80A2-ACFC3453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customStyle="1" w:styleId="Mentionnonrsolue2">
    <w:name w:val="Mention non résolue2"/>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file:///C:\Users\amizeqiri\Desktop\GitHub\P_Bulles_docker2\Lie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232;me%20ann&#233;e%20-%20CIN2B\Autre\Mod&#232;les\Rapport%20de%20proj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F00A52-0B22-4294-98E4-920EFFFC6EAE}">
  <ds:schemaRefs>
    <ds:schemaRef ds:uri="http://schemas.openxmlformats.org/officeDocument/2006/bibliography"/>
  </ds:schemaRefs>
</ds:datastoreItem>
</file>

<file path=customXml/itemProps2.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3.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4.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de projet.dotx</Template>
  <TotalTime>512</TotalTime>
  <Pages>6</Pages>
  <Words>484</Words>
  <Characters>2668</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68</cp:revision>
  <cp:lastPrinted>2023-11-03T14:15:00Z</cp:lastPrinted>
  <dcterms:created xsi:type="dcterms:W3CDTF">2025-01-24T14:24:00Z</dcterms:created>
  <dcterms:modified xsi:type="dcterms:W3CDTF">2025-09-17T09:58:00Z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